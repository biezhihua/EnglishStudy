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158C52" w14:textId="2E64F5D8" w:rsidR="00533586" w:rsidRDefault="00503869" w:rsidP="00FA1F08">
      <w:pPr>
        <w:pStyle w:val="1"/>
        <w:jc w:val="center"/>
        <w:rPr>
          <w:b/>
          <w:sz w:val="32"/>
        </w:rPr>
      </w:pPr>
      <w:r>
        <w:rPr>
          <w:rFonts w:hint="eastAsia"/>
          <w:b/>
          <w:sz w:val="32"/>
        </w:rPr>
        <w:t>音标拼读——</w:t>
      </w:r>
      <w:r>
        <w:rPr>
          <w:rFonts w:hint="eastAsia"/>
          <w:b/>
          <w:sz w:val="32"/>
        </w:rPr>
        <w:t>Day2</w:t>
      </w:r>
    </w:p>
    <w:p w14:paraId="1736060A" w14:textId="77777777" w:rsidR="00961488" w:rsidRDefault="00961488" w:rsidP="00961488">
      <w:pPr>
        <w:pStyle w:val="a"/>
        <w:rPr>
          <w:sz w:val="24"/>
          <w:szCs w:val="24"/>
        </w:rPr>
      </w:pPr>
      <w:r>
        <w:rPr>
          <w:rFonts w:hint="eastAsia"/>
          <w:b/>
          <w:color w:val="F32755" w:themeColor="text2" w:themeTint="80"/>
          <w:sz w:val="24"/>
          <w:szCs w:val="24"/>
        </w:rPr>
        <w:t>元音</w:t>
      </w:r>
    </w:p>
    <w:p w14:paraId="0E927AAA" w14:textId="77777777" w:rsidR="00961488" w:rsidRPr="007373B1" w:rsidRDefault="00961488" w:rsidP="0096148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长元音</w:t>
      </w:r>
      <w:r w:rsidRPr="007373B1">
        <w:rPr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 [ </w:t>
      </w:r>
      <w:r w:rsidRPr="007373B1">
        <w:rPr>
          <w:rFonts w:hint="eastAsia"/>
          <w:color w:val="000000" w:themeColor="text1"/>
          <w:sz w:val="24"/>
          <w:szCs w:val="24"/>
        </w:rPr>
        <w:t>ɑ</w:t>
      </w:r>
      <w:r w:rsidRPr="007373B1">
        <w:rPr>
          <w:color w:val="000000" w:themeColor="text1"/>
          <w:sz w:val="24"/>
          <w:szCs w:val="24"/>
        </w:rPr>
        <w:t>:</w:t>
      </w:r>
      <w:r w:rsidRPr="007373B1">
        <w:rPr>
          <w:rFonts w:hint="eastAsia"/>
          <w:color w:val="000000" w:themeColor="text1"/>
          <w:sz w:val="24"/>
          <w:szCs w:val="24"/>
        </w:rPr>
        <w:t xml:space="preserve"> ]    [ </w:t>
      </w:r>
      <w:r w:rsidRPr="007373B1">
        <w:rPr>
          <w:color w:val="000000" w:themeColor="text1"/>
          <w:sz w:val="24"/>
          <w:szCs w:val="24"/>
        </w:rPr>
        <w:t>ɔ: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 xml:space="preserve">ɜ: 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i: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u: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color w:val="000000" w:themeColor="text1"/>
          <w:sz w:val="24"/>
          <w:szCs w:val="24"/>
        </w:rPr>
        <w:tab/>
      </w:r>
    </w:p>
    <w:p w14:paraId="247874BF" w14:textId="77777777" w:rsidR="00961488" w:rsidRPr="007373B1" w:rsidRDefault="00961488" w:rsidP="0096148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短元音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color w:val="000000" w:themeColor="text1"/>
          <w:sz w:val="24"/>
          <w:szCs w:val="24"/>
        </w:rPr>
        <w:t xml:space="preserve"> ʌ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ɒ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ə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ɪ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ʊ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e</w:t>
      </w:r>
      <w:r w:rsidRPr="007373B1">
        <w:rPr>
          <w:rFonts w:hint="eastAsia"/>
          <w:color w:val="000000" w:themeColor="text1"/>
          <w:sz w:val="24"/>
          <w:szCs w:val="24"/>
        </w:rPr>
        <w:t xml:space="preserve"> ]     [ </w:t>
      </w:r>
      <w:r w:rsidRPr="007373B1">
        <w:rPr>
          <w:color w:val="000000" w:themeColor="text1"/>
          <w:sz w:val="24"/>
          <w:szCs w:val="24"/>
        </w:rPr>
        <w:t>æ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</w:p>
    <w:p w14:paraId="3C238493" w14:textId="77777777" w:rsidR="00961488" w:rsidRPr="007373B1" w:rsidRDefault="00961488" w:rsidP="0096148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双元音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color w:val="000000" w:themeColor="text1"/>
          <w:sz w:val="24"/>
          <w:szCs w:val="24"/>
        </w:rPr>
        <w:t>eɪ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 xml:space="preserve">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  </w:t>
      </w:r>
      <w:r w:rsidRPr="007373B1">
        <w:rPr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color w:val="000000" w:themeColor="text1"/>
          <w:sz w:val="24"/>
          <w:szCs w:val="24"/>
        </w:rPr>
        <w:t>aɪ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 xml:space="preserve">     </w:t>
      </w: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color w:val="000000" w:themeColor="text1"/>
          <w:sz w:val="24"/>
          <w:szCs w:val="24"/>
        </w:rPr>
        <w:t>əʊ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 [</w:t>
      </w:r>
      <w:r w:rsidRPr="007373B1">
        <w:rPr>
          <w:color w:val="000000" w:themeColor="text1"/>
          <w:sz w:val="24"/>
          <w:szCs w:val="24"/>
        </w:rPr>
        <w:t>aʊ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 xml:space="preserve">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 [</w:t>
      </w:r>
      <w:r w:rsidRPr="007373B1">
        <w:rPr>
          <w:color w:val="000000" w:themeColor="text1"/>
          <w:sz w:val="24"/>
          <w:szCs w:val="24"/>
        </w:rPr>
        <w:t>ɔɪ</w:t>
      </w:r>
      <w:r w:rsidRPr="007373B1">
        <w:rPr>
          <w:rFonts w:hint="eastAsia"/>
          <w:color w:val="000000" w:themeColor="text1"/>
          <w:sz w:val="24"/>
          <w:szCs w:val="24"/>
        </w:rPr>
        <w:t xml:space="preserve"> ]     [</w:t>
      </w:r>
      <w:r w:rsidRPr="007373B1">
        <w:rPr>
          <w:color w:val="000000" w:themeColor="text1"/>
          <w:sz w:val="24"/>
          <w:szCs w:val="24"/>
        </w:rPr>
        <w:t>ɪə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rFonts w:hint="eastAsia"/>
          <w:color w:val="000000" w:themeColor="text1"/>
          <w:sz w:val="24"/>
          <w:szCs w:val="24"/>
        </w:rPr>
        <w:t xml:space="preserve">    [</w:t>
      </w:r>
      <w:r w:rsidRPr="007373B1">
        <w:rPr>
          <w:color w:val="000000" w:themeColor="text1"/>
          <w:sz w:val="24"/>
          <w:szCs w:val="24"/>
        </w:rPr>
        <w:t>eə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color w:val="000000" w:themeColor="text1"/>
          <w:sz w:val="24"/>
          <w:szCs w:val="24"/>
        </w:rPr>
        <w:t>ʊə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color w:val="000000" w:themeColor="text1"/>
          <w:sz w:val="24"/>
          <w:szCs w:val="24"/>
        </w:rPr>
        <w:tab/>
      </w:r>
    </w:p>
    <w:p w14:paraId="39A1D64B" w14:textId="77777777" w:rsidR="00961488" w:rsidRPr="007373B1" w:rsidRDefault="00961488" w:rsidP="00961488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b/>
          <w:color w:val="F32755" w:themeColor="text2" w:themeTint="80"/>
          <w:sz w:val="24"/>
          <w:szCs w:val="24"/>
        </w:rPr>
        <w:t>辅音</w:t>
      </w:r>
    </w:p>
    <w:p w14:paraId="10A6BB63" w14:textId="77777777" w:rsidR="00961488" w:rsidRPr="007373B1" w:rsidRDefault="00961488" w:rsidP="0096148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爆破音</w:t>
      </w:r>
      <w:r w:rsidRPr="007373B1">
        <w:rPr>
          <w:rFonts w:hint="eastAsia"/>
          <w:color w:val="000000" w:themeColor="text1"/>
          <w:sz w:val="24"/>
          <w:szCs w:val="24"/>
        </w:rPr>
        <w:tab/>
        <w:t>[ p ]     [ b ]     [ t ]     [ d ]     [ k ]     [ g ]</w:t>
      </w:r>
    </w:p>
    <w:p w14:paraId="676F8B05" w14:textId="77777777" w:rsidR="00961488" w:rsidRPr="007373B1" w:rsidRDefault="00961488" w:rsidP="0096148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摩擦音</w:t>
      </w:r>
      <w:r w:rsidRPr="007373B1">
        <w:rPr>
          <w:rFonts w:hint="eastAsia"/>
          <w:color w:val="000000" w:themeColor="text1"/>
          <w:sz w:val="24"/>
          <w:szCs w:val="24"/>
        </w:rPr>
        <w:tab/>
        <w:t>[ f ]      [ v ]     [ s ]     [ z</w:t>
      </w:r>
      <w:r w:rsidRPr="007373B1">
        <w:rPr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Pr="007373B1">
        <w:rPr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ʃ</w:t>
      </w:r>
      <w:r w:rsidRPr="007373B1">
        <w:rPr>
          <w:rFonts w:hint="eastAsia"/>
          <w:color w:val="000000" w:themeColor="text1"/>
          <w:sz w:val="24"/>
          <w:szCs w:val="24"/>
        </w:rPr>
        <w:t xml:space="preserve"> ]      [ </w:t>
      </w:r>
      <w:r w:rsidRPr="007373B1">
        <w:rPr>
          <w:color w:val="000000" w:themeColor="text1"/>
          <w:sz w:val="24"/>
          <w:szCs w:val="24"/>
        </w:rPr>
        <w:t>ʒ</w:t>
      </w:r>
      <w:r w:rsidRPr="007373B1">
        <w:rPr>
          <w:rFonts w:hint="eastAsia"/>
          <w:color w:val="000000" w:themeColor="text1"/>
          <w:sz w:val="24"/>
          <w:szCs w:val="24"/>
        </w:rPr>
        <w:t xml:space="preserve"> ]     [</w:t>
      </w:r>
      <w:r w:rsidRPr="007373B1">
        <w:rPr>
          <w:rFonts w:hint="eastAsia"/>
          <w:b/>
          <w:color w:val="000000" w:themeColor="text1"/>
          <w:sz w:val="24"/>
          <w:szCs w:val="24"/>
        </w:rPr>
        <w:t>θ</w:t>
      </w:r>
      <w:r w:rsidRPr="007373B1">
        <w:rPr>
          <w:rFonts w:hint="eastAsia"/>
          <w:color w:val="000000" w:themeColor="text1"/>
          <w:sz w:val="24"/>
          <w:szCs w:val="24"/>
        </w:rPr>
        <w:t xml:space="preserve">]     [ ð ]     [ </w:t>
      </w:r>
      <w:r w:rsidRPr="007373B1">
        <w:rPr>
          <w:color w:val="000000" w:themeColor="text1"/>
          <w:sz w:val="24"/>
          <w:szCs w:val="24"/>
        </w:rPr>
        <w:t>h</w:t>
      </w:r>
      <w:r w:rsidRPr="007373B1">
        <w:rPr>
          <w:rFonts w:hint="eastAsia"/>
          <w:color w:val="000000" w:themeColor="text1"/>
          <w:sz w:val="24"/>
          <w:szCs w:val="24"/>
        </w:rPr>
        <w:t xml:space="preserve"> ]     [ </w:t>
      </w:r>
      <w:r w:rsidRPr="007373B1">
        <w:rPr>
          <w:color w:val="000000" w:themeColor="text1"/>
          <w:sz w:val="24"/>
          <w:szCs w:val="24"/>
        </w:rPr>
        <w:t>r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</w:p>
    <w:p w14:paraId="3D3538A6" w14:textId="77777777" w:rsidR="00961488" w:rsidRPr="007373B1" w:rsidRDefault="00961488" w:rsidP="0096148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破擦音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rFonts w:hint="eastAsia"/>
          <w:color w:val="000000" w:themeColor="text1"/>
          <w:sz w:val="24"/>
          <w:szCs w:val="24"/>
        </w:rPr>
        <w:t>[</w:t>
      </w:r>
      <w:proofErr w:type="spellStart"/>
      <w:r w:rsidRPr="007373B1">
        <w:rPr>
          <w:color w:val="000000" w:themeColor="text1"/>
          <w:sz w:val="24"/>
          <w:szCs w:val="24"/>
        </w:rPr>
        <w:t>tr</w:t>
      </w:r>
      <w:proofErr w:type="spellEnd"/>
      <w:r w:rsidRPr="007373B1">
        <w:rPr>
          <w:rFonts w:hint="eastAsia"/>
          <w:color w:val="000000" w:themeColor="text1"/>
          <w:sz w:val="24"/>
          <w:szCs w:val="24"/>
        </w:rPr>
        <w:t>]  [</w:t>
      </w:r>
      <w:r w:rsidRPr="007373B1">
        <w:rPr>
          <w:color w:val="000000" w:themeColor="text1"/>
          <w:sz w:val="24"/>
          <w:szCs w:val="24"/>
        </w:rPr>
        <w:t>dr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 xml:space="preserve">     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 [</w:t>
      </w:r>
      <w:r w:rsidRPr="007373B1">
        <w:rPr>
          <w:color w:val="000000" w:themeColor="text1"/>
          <w:sz w:val="24"/>
          <w:szCs w:val="24"/>
        </w:rPr>
        <w:t>tʃ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</w:t>
      </w: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color w:val="000000" w:themeColor="text1"/>
          <w:sz w:val="24"/>
          <w:szCs w:val="24"/>
        </w:rPr>
        <w:t>dʒ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Pr="007373B1">
        <w:rPr>
          <w:color w:val="000000" w:themeColor="text1"/>
          <w:sz w:val="24"/>
          <w:szCs w:val="24"/>
        </w:rPr>
        <w:t xml:space="preserve">        </w:t>
      </w:r>
      <w:r w:rsidRPr="007373B1">
        <w:rPr>
          <w:rFonts w:hint="eastAsia"/>
          <w:color w:val="000000" w:themeColor="text1"/>
          <w:sz w:val="24"/>
          <w:szCs w:val="24"/>
        </w:rPr>
        <w:t>[</w:t>
      </w:r>
      <w:proofErr w:type="spellStart"/>
      <w:r w:rsidRPr="007373B1">
        <w:rPr>
          <w:color w:val="000000" w:themeColor="text1"/>
          <w:sz w:val="24"/>
          <w:szCs w:val="24"/>
        </w:rPr>
        <w:t>ts</w:t>
      </w:r>
      <w:proofErr w:type="spellEnd"/>
      <w:r w:rsidRPr="007373B1">
        <w:rPr>
          <w:rFonts w:hint="eastAsia"/>
          <w:color w:val="000000" w:themeColor="text1"/>
          <w:sz w:val="24"/>
          <w:szCs w:val="24"/>
        </w:rPr>
        <w:t>]  [</w:t>
      </w:r>
      <w:proofErr w:type="spellStart"/>
      <w:r w:rsidRPr="007373B1">
        <w:rPr>
          <w:color w:val="000000" w:themeColor="text1"/>
          <w:sz w:val="24"/>
          <w:szCs w:val="24"/>
        </w:rPr>
        <w:t>dz</w:t>
      </w:r>
      <w:proofErr w:type="spellEnd"/>
      <w:r w:rsidRPr="007373B1">
        <w:rPr>
          <w:rFonts w:hint="eastAsia"/>
          <w:color w:val="000000" w:themeColor="text1"/>
          <w:sz w:val="24"/>
          <w:szCs w:val="24"/>
        </w:rPr>
        <w:t>]</w:t>
      </w:r>
    </w:p>
    <w:p w14:paraId="3DCB1F7B" w14:textId="77777777" w:rsidR="00961488" w:rsidRPr="007373B1" w:rsidRDefault="00961488" w:rsidP="0096148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鼻</w:t>
      </w:r>
      <w:r w:rsidRPr="007373B1">
        <w:rPr>
          <w:rFonts w:hint="eastAsia"/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>音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m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n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 xml:space="preserve">  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ŋ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Pr="007373B1">
        <w:rPr>
          <w:color w:val="000000" w:themeColor="text1"/>
          <w:sz w:val="24"/>
          <w:szCs w:val="24"/>
        </w:rPr>
        <w:tab/>
      </w:r>
    </w:p>
    <w:p w14:paraId="34839018" w14:textId="4123C84A" w:rsidR="00961488" w:rsidRPr="007373B1" w:rsidRDefault="00961488" w:rsidP="0096148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半元音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w</w:t>
      </w:r>
      <w:r w:rsidRPr="007373B1">
        <w:rPr>
          <w:rFonts w:hint="eastAsia"/>
          <w:color w:val="000000" w:themeColor="text1"/>
          <w:sz w:val="24"/>
          <w:szCs w:val="24"/>
        </w:rPr>
        <w:t xml:space="preserve"> ]   </w:t>
      </w:r>
      <w:r w:rsidRPr="007373B1">
        <w:rPr>
          <w:color w:val="000000" w:themeColor="text1"/>
          <w:sz w:val="24"/>
          <w:szCs w:val="24"/>
        </w:rPr>
        <w:t xml:space="preserve">  </w:t>
      </w: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j</w:t>
      </w:r>
      <w:r w:rsidR="001E3830"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</w:p>
    <w:p w14:paraId="363BBD77" w14:textId="77777777" w:rsidR="00961488" w:rsidRPr="007373B1" w:rsidRDefault="00961488" w:rsidP="00961488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舌边音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rFonts w:hint="eastAsia"/>
          <w:color w:val="000000" w:themeColor="text1"/>
          <w:sz w:val="24"/>
          <w:szCs w:val="24"/>
        </w:rPr>
        <w:t xml:space="preserve">[  </w:t>
      </w:r>
      <w:r w:rsidRPr="007373B1">
        <w:rPr>
          <w:color w:val="000000" w:themeColor="text1"/>
          <w:sz w:val="24"/>
          <w:szCs w:val="24"/>
        </w:rPr>
        <w:t>ǀ</w:t>
      </w:r>
      <w:r w:rsidRPr="007373B1">
        <w:rPr>
          <w:rFonts w:hint="eastAsia"/>
          <w:color w:val="000000" w:themeColor="text1"/>
          <w:sz w:val="24"/>
          <w:szCs w:val="24"/>
        </w:rPr>
        <w:t xml:space="preserve">  ]</w:t>
      </w:r>
      <w:r w:rsidRPr="007373B1">
        <w:rPr>
          <w:color w:val="000000" w:themeColor="text1"/>
          <w:sz w:val="24"/>
          <w:szCs w:val="24"/>
        </w:rPr>
        <w:tab/>
      </w:r>
      <w:r w:rsidRPr="007373B1">
        <w:rPr>
          <w:color w:val="000000" w:themeColor="text1"/>
          <w:sz w:val="24"/>
          <w:szCs w:val="24"/>
        </w:rPr>
        <w:tab/>
      </w:r>
    </w:p>
    <w:p w14:paraId="08826CAE" w14:textId="3C39F9EE" w:rsidR="00961488" w:rsidRPr="007373B1" w:rsidRDefault="00961488" w:rsidP="00961488">
      <w:pPr>
        <w:pStyle w:val="a"/>
        <w:numPr>
          <w:ilvl w:val="0"/>
          <w:numId w:val="0"/>
        </w:numPr>
        <w:ind w:left="432" w:hanging="432"/>
        <w:rPr>
          <w:color w:val="000000" w:themeColor="text1"/>
          <w:sz w:val="24"/>
          <w:szCs w:val="24"/>
        </w:rPr>
      </w:pPr>
    </w:p>
    <w:p w14:paraId="04570D12" w14:textId="1C01FE31" w:rsidR="00AC28C7" w:rsidRPr="007373B1" w:rsidRDefault="006A061D" w:rsidP="00D165AD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="002363C8" w:rsidRPr="007373B1">
        <w:rPr>
          <w:rFonts w:hint="eastAsia"/>
          <w:b/>
          <w:color w:val="000000" w:themeColor="text1"/>
          <w:sz w:val="24"/>
          <w:szCs w:val="24"/>
        </w:rPr>
        <w:t>辅音</w:t>
      </w:r>
      <w:r w:rsidR="00933FE1" w:rsidRPr="007373B1">
        <w:rPr>
          <w:rFonts w:hint="eastAsia"/>
          <w:b/>
          <w:color w:val="000000" w:themeColor="text1"/>
          <w:sz w:val="24"/>
          <w:szCs w:val="24"/>
        </w:rPr>
        <w:t>：</w:t>
      </w:r>
      <w:r w:rsidR="00436BC4" w:rsidRPr="007373B1">
        <w:rPr>
          <w:rFonts w:hint="eastAsia"/>
          <w:b/>
          <w:color w:val="000000" w:themeColor="text1"/>
          <w:sz w:val="24"/>
          <w:szCs w:val="24"/>
        </w:rPr>
        <w:t>发音时受到气流阻碍所发出来的音。</w:t>
      </w:r>
    </w:p>
    <w:p w14:paraId="43BBDD03" w14:textId="77777777" w:rsidR="007C4F31" w:rsidRPr="007373B1" w:rsidRDefault="007C4F31" w:rsidP="007C4F31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1A9D126E" w14:textId="2403BE2D" w:rsidR="00AC28C7" w:rsidRPr="007373B1" w:rsidRDefault="003C3B78" w:rsidP="00D165AD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b/>
          <w:color w:val="000000" w:themeColor="text1"/>
          <w:sz w:val="24"/>
          <w:szCs w:val="24"/>
        </w:rPr>
        <w:t>辅音分类：</w:t>
      </w:r>
      <w:r w:rsidRPr="007373B1">
        <w:rPr>
          <w:rFonts w:hint="eastAsia"/>
          <w:color w:val="000000" w:themeColor="text1"/>
          <w:sz w:val="24"/>
          <w:szCs w:val="24"/>
        </w:rPr>
        <w:t>爆破音</w:t>
      </w:r>
      <w:r w:rsidR="00D64367" w:rsidRPr="007373B1">
        <w:rPr>
          <w:rFonts w:hint="eastAsia"/>
          <w:color w:val="000000" w:themeColor="text1"/>
          <w:sz w:val="24"/>
          <w:szCs w:val="24"/>
        </w:rPr>
        <w:t>、摩擦音、破擦音、鼻音、半元音、舌边音。</w:t>
      </w:r>
    </w:p>
    <w:p w14:paraId="3EA37B0C" w14:textId="77777777" w:rsidR="00D165AD" w:rsidRPr="007373B1" w:rsidRDefault="00D165AD" w:rsidP="00D165AD">
      <w:pPr>
        <w:pStyle w:val="a"/>
        <w:numPr>
          <w:ilvl w:val="0"/>
          <w:numId w:val="0"/>
        </w:numPr>
        <w:rPr>
          <w:color w:val="000000" w:themeColor="text1"/>
          <w:sz w:val="24"/>
          <w:szCs w:val="24"/>
        </w:rPr>
      </w:pPr>
    </w:p>
    <w:p w14:paraId="63618F59" w14:textId="53AED0B7" w:rsidR="004B7F33" w:rsidRPr="007373B1" w:rsidRDefault="002363C8" w:rsidP="00961488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b/>
          <w:color w:val="000000" w:themeColor="text1"/>
          <w:sz w:val="24"/>
          <w:szCs w:val="24"/>
        </w:rPr>
        <w:t>爆破音</w:t>
      </w:r>
      <w:r w:rsidR="002917C2" w:rsidRPr="007373B1">
        <w:rPr>
          <w:rFonts w:hint="eastAsia"/>
          <w:b/>
          <w:color w:val="000000" w:themeColor="text1"/>
          <w:sz w:val="24"/>
          <w:szCs w:val="24"/>
        </w:rPr>
        <w:t>：</w:t>
      </w:r>
      <w:r w:rsidR="00252613" w:rsidRPr="007373B1">
        <w:rPr>
          <w:rFonts w:hint="eastAsia"/>
          <w:b/>
          <w:color w:val="000000" w:themeColor="text1"/>
          <w:sz w:val="24"/>
          <w:szCs w:val="24"/>
        </w:rPr>
        <w:t>气流冲破口腔</w:t>
      </w:r>
      <w:r w:rsidR="00AA744F">
        <w:rPr>
          <w:rFonts w:hint="eastAsia"/>
          <w:b/>
          <w:color w:val="000000" w:themeColor="text1"/>
          <w:sz w:val="24"/>
          <w:szCs w:val="24"/>
        </w:rPr>
        <w:t>爆</w:t>
      </w:r>
      <w:r w:rsidR="00252613" w:rsidRPr="007373B1">
        <w:rPr>
          <w:rFonts w:hint="eastAsia"/>
          <w:b/>
          <w:color w:val="000000" w:themeColor="text1"/>
          <w:sz w:val="24"/>
          <w:szCs w:val="24"/>
        </w:rPr>
        <w:t>发出来的音</w:t>
      </w:r>
      <w:r w:rsidR="00E63904" w:rsidRPr="007373B1">
        <w:rPr>
          <w:rFonts w:hint="eastAsia"/>
          <w:b/>
          <w:color w:val="000000" w:themeColor="text1"/>
          <w:sz w:val="24"/>
          <w:szCs w:val="24"/>
        </w:rPr>
        <w:t>。</w:t>
      </w:r>
      <w:r w:rsidR="009A6556" w:rsidRPr="007373B1">
        <w:rPr>
          <w:rFonts w:hint="eastAsia"/>
          <w:b/>
          <w:color w:val="000000" w:themeColor="text1"/>
          <w:sz w:val="24"/>
          <w:szCs w:val="24"/>
        </w:rPr>
        <w:t>简短，有力。</w:t>
      </w:r>
    </w:p>
    <w:p w14:paraId="2B72DA69" w14:textId="1EE6B24D" w:rsidR="008509F7" w:rsidRPr="007373B1" w:rsidRDefault="00C87867" w:rsidP="00C87867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特点：①</w:t>
      </w:r>
      <w:r w:rsidR="0023291D" w:rsidRPr="007373B1">
        <w:rPr>
          <w:rFonts w:hint="eastAsia"/>
          <w:b/>
          <w:color w:val="000000" w:themeColor="text1"/>
          <w:sz w:val="24"/>
          <w:szCs w:val="24"/>
        </w:rPr>
        <w:t>用力</w:t>
      </w:r>
      <w:r w:rsidR="00E63904" w:rsidRPr="007373B1">
        <w:rPr>
          <w:rFonts w:hint="eastAsia"/>
          <w:b/>
          <w:color w:val="000000" w:themeColor="text1"/>
          <w:sz w:val="24"/>
          <w:szCs w:val="24"/>
        </w:rPr>
        <w:t>②</w:t>
      </w:r>
      <w:r w:rsidR="004A290E" w:rsidRPr="007373B1">
        <w:rPr>
          <w:rFonts w:hint="eastAsia"/>
          <w:b/>
          <w:color w:val="000000" w:themeColor="text1"/>
          <w:sz w:val="24"/>
          <w:szCs w:val="24"/>
        </w:rPr>
        <w:t>不突出</w:t>
      </w:r>
      <w:r w:rsidR="004B7F33" w:rsidRPr="007373B1">
        <w:rPr>
          <w:rFonts w:hint="eastAsia"/>
          <w:b/>
          <w:color w:val="000000" w:themeColor="text1"/>
          <w:sz w:val="24"/>
          <w:szCs w:val="24"/>
        </w:rPr>
        <w:t>“</w:t>
      </w:r>
      <w:r w:rsidR="00F30803" w:rsidRPr="007373B1">
        <w:rPr>
          <w:rFonts w:hint="eastAsia"/>
          <w:b/>
          <w:color w:val="000000" w:themeColor="text1"/>
          <w:sz w:val="24"/>
          <w:szCs w:val="24"/>
        </w:rPr>
        <w:t>鹅</w:t>
      </w:r>
      <w:r w:rsidR="004B7F33" w:rsidRPr="007373B1">
        <w:rPr>
          <w:rFonts w:hint="eastAsia"/>
          <w:b/>
          <w:color w:val="000000" w:themeColor="text1"/>
          <w:sz w:val="24"/>
          <w:szCs w:val="24"/>
        </w:rPr>
        <w:t>”音</w:t>
      </w:r>
      <w:r w:rsidR="00E63904" w:rsidRPr="007373B1">
        <w:rPr>
          <w:rFonts w:hint="eastAsia"/>
          <w:b/>
          <w:color w:val="000000" w:themeColor="text1"/>
          <w:sz w:val="24"/>
          <w:szCs w:val="24"/>
        </w:rPr>
        <w:t>③</w:t>
      </w:r>
      <w:r>
        <w:rPr>
          <w:rFonts w:hint="eastAsia"/>
          <w:b/>
          <w:color w:val="000000" w:themeColor="text1"/>
          <w:sz w:val="24"/>
          <w:szCs w:val="24"/>
        </w:rPr>
        <w:t>三对（</w:t>
      </w:r>
      <w:r w:rsidR="00D90609" w:rsidRPr="007373B1">
        <w:rPr>
          <w:rFonts w:hint="eastAsia"/>
          <w:b/>
          <w:color w:val="000000" w:themeColor="text1"/>
          <w:sz w:val="24"/>
          <w:szCs w:val="24"/>
        </w:rPr>
        <w:t>清</w:t>
      </w:r>
      <w:r w:rsidR="00032AC4" w:rsidRPr="007373B1">
        <w:rPr>
          <w:rFonts w:hint="eastAsia"/>
          <w:b/>
          <w:color w:val="000000" w:themeColor="text1"/>
          <w:sz w:val="24"/>
          <w:szCs w:val="24"/>
        </w:rPr>
        <w:t>辅</w:t>
      </w:r>
      <w:r w:rsidR="00D90609" w:rsidRPr="007373B1">
        <w:rPr>
          <w:rFonts w:hint="eastAsia"/>
          <w:b/>
          <w:color w:val="000000" w:themeColor="text1"/>
          <w:sz w:val="24"/>
          <w:szCs w:val="24"/>
        </w:rPr>
        <w:t>音：气流音；浊</w:t>
      </w:r>
      <w:r w:rsidR="00032AC4" w:rsidRPr="007373B1">
        <w:rPr>
          <w:rFonts w:hint="eastAsia"/>
          <w:b/>
          <w:color w:val="000000" w:themeColor="text1"/>
          <w:sz w:val="24"/>
          <w:szCs w:val="24"/>
        </w:rPr>
        <w:t>辅</w:t>
      </w:r>
      <w:r w:rsidR="00D90609" w:rsidRPr="007373B1">
        <w:rPr>
          <w:rFonts w:hint="eastAsia"/>
          <w:b/>
          <w:color w:val="000000" w:themeColor="text1"/>
          <w:sz w:val="24"/>
          <w:szCs w:val="24"/>
        </w:rPr>
        <w:t>音：声带</w:t>
      </w:r>
      <w:r w:rsidR="00154D87" w:rsidRPr="007373B1">
        <w:rPr>
          <w:rFonts w:hint="eastAsia"/>
          <w:b/>
          <w:color w:val="000000" w:themeColor="text1"/>
          <w:sz w:val="24"/>
          <w:szCs w:val="24"/>
        </w:rPr>
        <w:t>音</w:t>
      </w:r>
      <w:r>
        <w:rPr>
          <w:rFonts w:hint="eastAsia"/>
          <w:b/>
          <w:color w:val="000000" w:themeColor="text1"/>
          <w:sz w:val="24"/>
          <w:szCs w:val="24"/>
        </w:rPr>
        <w:t>）</w:t>
      </w:r>
    </w:p>
    <w:p w14:paraId="6E21EF35" w14:textId="2079B783" w:rsidR="00CC0F89" w:rsidRPr="007373B1" w:rsidRDefault="001C009A" w:rsidP="00CC0F89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p ]</w:t>
      </w:r>
      <w:r w:rsidRPr="007373B1">
        <w:rPr>
          <w:rFonts w:hint="eastAsia"/>
          <w:color w:val="000000" w:themeColor="text1"/>
          <w:sz w:val="24"/>
          <w:szCs w:val="24"/>
        </w:rPr>
        <w:t>：</w:t>
      </w:r>
      <w:r w:rsidR="00146D6E" w:rsidRPr="007373B1">
        <w:rPr>
          <w:rFonts w:hint="eastAsia"/>
          <w:color w:val="000000" w:themeColor="text1"/>
          <w:sz w:val="24"/>
          <w:szCs w:val="24"/>
        </w:rPr>
        <w:t>清辅音，发拼音里的“</w:t>
      </w:r>
      <w:r w:rsidR="00146D6E" w:rsidRPr="007373B1">
        <w:rPr>
          <w:rFonts w:hint="eastAsia"/>
          <w:color w:val="000000" w:themeColor="text1"/>
          <w:sz w:val="24"/>
          <w:szCs w:val="24"/>
        </w:rPr>
        <w:t>p</w:t>
      </w:r>
      <w:r w:rsidR="00146D6E" w:rsidRPr="007373B1">
        <w:rPr>
          <w:rFonts w:hint="eastAsia"/>
          <w:color w:val="000000" w:themeColor="text1"/>
          <w:sz w:val="24"/>
          <w:szCs w:val="24"/>
        </w:rPr>
        <w:t>”</w:t>
      </w:r>
      <w:r w:rsidR="00AB546A" w:rsidRPr="007373B1">
        <w:rPr>
          <w:rFonts w:hint="eastAsia"/>
          <w:color w:val="000000" w:themeColor="text1"/>
          <w:sz w:val="24"/>
          <w:szCs w:val="24"/>
        </w:rPr>
        <w:t>。</w:t>
      </w:r>
      <w:r w:rsidR="00865AD3">
        <w:rPr>
          <w:rFonts w:hint="eastAsia"/>
          <w:color w:val="000000" w:themeColor="text1"/>
          <w:sz w:val="24"/>
          <w:szCs w:val="24"/>
        </w:rPr>
        <w:t>去掉“鹅”</w:t>
      </w:r>
      <w:r w:rsidR="00C87867">
        <w:rPr>
          <w:rFonts w:hint="eastAsia"/>
          <w:color w:val="000000" w:themeColor="text1"/>
          <w:sz w:val="24"/>
          <w:szCs w:val="24"/>
        </w:rPr>
        <w:t>音节。</w:t>
      </w:r>
    </w:p>
    <w:p w14:paraId="648C0EC4" w14:textId="4D4C8141" w:rsidR="00CC0F89" w:rsidRPr="007373B1" w:rsidRDefault="001C009A" w:rsidP="00CC0F89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b ]</w:t>
      </w:r>
      <w:r w:rsidRPr="007373B1">
        <w:rPr>
          <w:rFonts w:hint="eastAsia"/>
          <w:color w:val="000000" w:themeColor="text1"/>
          <w:sz w:val="24"/>
          <w:szCs w:val="24"/>
        </w:rPr>
        <w:t>：</w:t>
      </w:r>
      <w:r w:rsidR="00F30803" w:rsidRPr="007373B1">
        <w:rPr>
          <w:rFonts w:hint="eastAsia"/>
          <w:color w:val="000000" w:themeColor="text1"/>
          <w:sz w:val="24"/>
          <w:szCs w:val="24"/>
        </w:rPr>
        <w:t>浊辅音，发拼音</w:t>
      </w:r>
      <w:r w:rsidR="00CF6F56" w:rsidRPr="007373B1">
        <w:rPr>
          <w:rFonts w:hint="eastAsia"/>
          <w:color w:val="000000" w:themeColor="text1"/>
          <w:sz w:val="24"/>
          <w:szCs w:val="24"/>
        </w:rPr>
        <w:t>里的“</w:t>
      </w:r>
      <w:r w:rsidR="00CF6F56" w:rsidRPr="007373B1">
        <w:rPr>
          <w:rFonts w:hint="eastAsia"/>
          <w:color w:val="000000" w:themeColor="text1"/>
          <w:sz w:val="24"/>
          <w:szCs w:val="24"/>
        </w:rPr>
        <w:t>b</w:t>
      </w:r>
      <w:r w:rsidR="00CF6F56" w:rsidRPr="007373B1">
        <w:rPr>
          <w:rFonts w:hint="eastAsia"/>
          <w:color w:val="000000" w:themeColor="text1"/>
          <w:sz w:val="24"/>
          <w:szCs w:val="24"/>
        </w:rPr>
        <w:t>”，去掉“鹅”音节。</w:t>
      </w:r>
    </w:p>
    <w:p w14:paraId="0B9AA2F8" w14:textId="0DF238CD" w:rsidR="00CC0F89" w:rsidRPr="007373B1" w:rsidRDefault="001C009A" w:rsidP="00CC0F89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t  ]</w:t>
      </w:r>
      <w:r w:rsidRPr="007373B1">
        <w:rPr>
          <w:rFonts w:hint="eastAsia"/>
          <w:color w:val="000000" w:themeColor="text1"/>
          <w:sz w:val="24"/>
          <w:szCs w:val="24"/>
        </w:rPr>
        <w:t>：</w:t>
      </w:r>
      <w:r w:rsidR="00AB546A" w:rsidRPr="007373B1">
        <w:rPr>
          <w:rFonts w:hint="eastAsia"/>
          <w:color w:val="000000" w:themeColor="text1"/>
          <w:sz w:val="24"/>
          <w:szCs w:val="24"/>
        </w:rPr>
        <w:t>清辅音，发拼音里的“</w:t>
      </w:r>
      <w:r w:rsidR="00AB546A" w:rsidRPr="007373B1">
        <w:rPr>
          <w:rFonts w:hint="eastAsia"/>
          <w:color w:val="000000" w:themeColor="text1"/>
          <w:sz w:val="24"/>
          <w:szCs w:val="24"/>
        </w:rPr>
        <w:t>t</w:t>
      </w:r>
      <w:r w:rsidR="00AB546A" w:rsidRPr="007373B1">
        <w:rPr>
          <w:rFonts w:hint="eastAsia"/>
          <w:color w:val="000000" w:themeColor="text1"/>
          <w:sz w:val="24"/>
          <w:szCs w:val="24"/>
        </w:rPr>
        <w:t>”。</w:t>
      </w:r>
      <w:r w:rsidR="00C87867">
        <w:rPr>
          <w:rFonts w:hint="eastAsia"/>
          <w:color w:val="000000" w:themeColor="text1"/>
          <w:sz w:val="24"/>
          <w:szCs w:val="24"/>
        </w:rPr>
        <w:t>去掉“鹅”音节。</w:t>
      </w:r>
    </w:p>
    <w:p w14:paraId="07226CF0" w14:textId="52B62A1D" w:rsidR="00CC0F89" w:rsidRPr="007373B1" w:rsidRDefault="001C009A" w:rsidP="00CC0F89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d ]</w:t>
      </w:r>
      <w:r w:rsidRPr="007373B1">
        <w:rPr>
          <w:rFonts w:hint="eastAsia"/>
          <w:color w:val="000000" w:themeColor="text1"/>
          <w:sz w:val="24"/>
          <w:szCs w:val="24"/>
        </w:rPr>
        <w:t>：</w:t>
      </w:r>
      <w:r w:rsidR="00AB546A" w:rsidRPr="007373B1">
        <w:rPr>
          <w:rFonts w:hint="eastAsia"/>
          <w:color w:val="000000" w:themeColor="text1"/>
          <w:sz w:val="24"/>
          <w:szCs w:val="24"/>
        </w:rPr>
        <w:t>浊辅音，发拼音里的“</w:t>
      </w:r>
      <w:r w:rsidR="00AB546A" w:rsidRPr="007373B1">
        <w:rPr>
          <w:rFonts w:hint="eastAsia"/>
          <w:color w:val="000000" w:themeColor="text1"/>
          <w:sz w:val="24"/>
          <w:szCs w:val="24"/>
        </w:rPr>
        <w:t>d</w:t>
      </w:r>
      <w:r w:rsidR="00AB546A" w:rsidRPr="007373B1">
        <w:rPr>
          <w:rFonts w:hint="eastAsia"/>
          <w:color w:val="000000" w:themeColor="text1"/>
          <w:sz w:val="24"/>
          <w:szCs w:val="24"/>
        </w:rPr>
        <w:t>”，去掉“</w:t>
      </w:r>
      <w:r w:rsidR="00735872" w:rsidRPr="007373B1">
        <w:rPr>
          <w:rFonts w:hint="eastAsia"/>
          <w:color w:val="000000" w:themeColor="text1"/>
          <w:sz w:val="24"/>
          <w:szCs w:val="24"/>
        </w:rPr>
        <w:t>鹅</w:t>
      </w:r>
      <w:r w:rsidR="00AB546A" w:rsidRPr="007373B1">
        <w:rPr>
          <w:rFonts w:hint="eastAsia"/>
          <w:color w:val="000000" w:themeColor="text1"/>
          <w:sz w:val="24"/>
          <w:szCs w:val="24"/>
        </w:rPr>
        <w:t>”</w:t>
      </w:r>
      <w:r w:rsidR="00735872" w:rsidRPr="007373B1">
        <w:rPr>
          <w:rFonts w:hint="eastAsia"/>
          <w:color w:val="000000" w:themeColor="text1"/>
          <w:sz w:val="24"/>
          <w:szCs w:val="24"/>
        </w:rPr>
        <w:t>音节。</w:t>
      </w:r>
    </w:p>
    <w:p w14:paraId="4ECCC2AB" w14:textId="67A080A3" w:rsidR="00CC0F89" w:rsidRPr="007373B1" w:rsidRDefault="001C009A" w:rsidP="00CC0F89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k ]</w:t>
      </w:r>
      <w:r w:rsidRPr="007373B1">
        <w:rPr>
          <w:rFonts w:hint="eastAsia"/>
          <w:color w:val="000000" w:themeColor="text1"/>
          <w:sz w:val="24"/>
          <w:szCs w:val="24"/>
        </w:rPr>
        <w:t>：</w:t>
      </w:r>
      <w:r w:rsidR="00735872" w:rsidRPr="007373B1">
        <w:rPr>
          <w:rFonts w:hint="eastAsia"/>
          <w:color w:val="000000" w:themeColor="text1"/>
          <w:sz w:val="24"/>
          <w:szCs w:val="24"/>
        </w:rPr>
        <w:t>清辅音，发拼音里的“</w:t>
      </w:r>
      <w:r w:rsidR="00735872" w:rsidRPr="007373B1">
        <w:rPr>
          <w:rFonts w:hint="eastAsia"/>
          <w:color w:val="000000" w:themeColor="text1"/>
          <w:sz w:val="24"/>
          <w:szCs w:val="24"/>
        </w:rPr>
        <w:t>k</w:t>
      </w:r>
      <w:r w:rsidR="00735872" w:rsidRPr="007373B1">
        <w:rPr>
          <w:rFonts w:hint="eastAsia"/>
          <w:color w:val="000000" w:themeColor="text1"/>
          <w:sz w:val="24"/>
          <w:szCs w:val="24"/>
        </w:rPr>
        <w:t>”，去掉“鹅”音节。</w:t>
      </w:r>
    </w:p>
    <w:p w14:paraId="363AE6A6" w14:textId="7A8AAC79" w:rsidR="00CC0F89" w:rsidRPr="007373B1" w:rsidRDefault="00CC0F89" w:rsidP="00CC0F89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g ]</w:t>
      </w:r>
      <w:r w:rsidR="001C009A" w:rsidRPr="007373B1">
        <w:rPr>
          <w:rFonts w:hint="eastAsia"/>
          <w:color w:val="000000" w:themeColor="text1"/>
          <w:sz w:val="24"/>
          <w:szCs w:val="24"/>
        </w:rPr>
        <w:t>：</w:t>
      </w:r>
      <w:r w:rsidR="00735872" w:rsidRPr="007373B1">
        <w:rPr>
          <w:rFonts w:hint="eastAsia"/>
          <w:color w:val="000000" w:themeColor="text1"/>
          <w:sz w:val="24"/>
          <w:szCs w:val="24"/>
        </w:rPr>
        <w:t>浊辅音，发拼音里的“</w:t>
      </w:r>
      <w:r w:rsidR="00735872" w:rsidRPr="007373B1">
        <w:rPr>
          <w:rFonts w:hint="eastAsia"/>
          <w:color w:val="000000" w:themeColor="text1"/>
          <w:sz w:val="24"/>
          <w:szCs w:val="24"/>
        </w:rPr>
        <w:t>g</w:t>
      </w:r>
      <w:r w:rsidR="00735872" w:rsidRPr="007373B1">
        <w:rPr>
          <w:rFonts w:hint="eastAsia"/>
          <w:color w:val="000000" w:themeColor="text1"/>
          <w:sz w:val="24"/>
          <w:szCs w:val="24"/>
        </w:rPr>
        <w:t>”</w:t>
      </w:r>
      <w:r w:rsidR="00684BE8" w:rsidRPr="007373B1">
        <w:rPr>
          <w:rFonts w:hint="eastAsia"/>
          <w:color w:val="000000" w:themeColor="text1"/>
          <w:sz w:val="24"/>
          <w:szCs w:val="24"/>
        </w:rPr>
        <w:t>，去掉“鹅”音节。</w:t>
      </w:r>
    </w:p>
    <w:p w14:paraId="2B210F74" w14:textId="77777777" w:rsidR="00F47BE1" w:rsidRPr="007373B1" w:rsidRDefault="00F47BE1" w:rsidP="00CC0F89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7518C4EF" w14:textId="2C8EE19A" w:rsidR="00961488" w:rsidRPr="007373B1" w:rsidRDefault="00A42555" w:rsidP="00961488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b/>
          <w:color w:val="000000" w:themeColor="text1"/>
          <w:sz w:val="24"/>
          <w:szCs w:val="24"/>
        </w:rPr>
        <w:t>摩擦音</w:t>
      </w:r>
      <w:r w:rsidR="00684BE8" w:rsidRPr="007373B1">
        <w:rPr>
          <w:rFonts w:hint="eastAsia"/>
          <w:b/>
          <w:color w:val="000000" w:themeColor="text1"/>
          <w:sz w:val="24"/>
          <w:szCs w:val="24"/>
        </w:rPr>
        <w:t>：</w:t>
      </w:r>
      <w:r w:rsidR="004A290E" w:rsidRPr="007373B1">
        <w:rPr>
          <w:rFonts w:hint="eastAsia"/>
          <w:b/>
          <w:color w:val="000000" w:themeColor="text1"/>
          <w:sz w:val="24"/>
          <w:szCs w:val="24"/>
        </w:rPr>
        <w:t>口腔</w:t>
      </w:r>
      <w:r w:rsidR="00C83FC4" w:rsidRPr="007373B1">
        <w:rPr>
          <w:rFonts w:hint="eastAsia"/>
          <w:b/>
          <w:color w:val="000000" w:themeColor="text1"/>
          <w:sz w:val="24"/>
          <w:szCs w:val="24"/>
        </w:rPr>
        <w:t>部位的摩擦产生的音。</w:t>
      </w:r>
      <w:r w:rsidR="00431BD3" w:rsidRPr="007373B1">
        <w:rPr>
          <w:rFonts w:hint="eastAsia"/>
          <w:b/>
          <w:color w:val="000000" w:themeColor="text1"/>
          <w:sz w:val="24"/>
          <w:szCs w:val="24"/>
        </w:rPr>
        <w:t>有</w:t>
      </w:r>
      <w:r w:rsidR="00431BD3" w:rsidRPr="007373B1">
        <w:rPr>
          <w:rFonts w:hint="eastAsia"/>
          <w:b/>
          <w:color w:val="000000" w:themeColor="text1"/>
          <w:sz w:val="24"/>
          <w:szCs w:val="24"/>
        </w:rPr>
        <w:t>5</w:t>
      </w:r>
      <w:r w:rsidR="00431BD3" w:rsidRPr="007373B1">
        <w:rPr>
          <w:rFonts w:hint="eastAsia"/>
          <w:b/>
          <w:color w:val="000000" w:themeColor="text1"/>
          <w:sz w:val="24"/>
          <w:szCs w:val="24"/>
        </w:rPr>
        <w:t>对。</w:t>
      </w:r>
    </w:p>
    <w:p w14:paraId="2EAD6296" w14:textId="6F2F075E" w:rsidR="00A42555" w:rsidRPr="007373B1" w:rsidRDefault="00C83FC4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f ]</w:t>
      </w:r>
      <w:r w:rsidRPr="007373B1">
        <w:rPr>
          <w:rFonts w:hint="eastAsia"/>
          <w:color w:val="000000" w:themeColor="text1"/>
          <w:sz w:val="24"/>
          <w:szCs w:val="24"/>
        </w:rPr>
        <w:t>：清辅音，</w:t>
      </w:r>
      <w:r w:rsidR="00663B4A" w:rsidRPr="007373B1">
        <w:rPr>
          <w:rFonts w:hint="eastAsia"/>
          <w:color w:val="000000" w:themeColor="text1"/>
          <w:sz w:val="24"/>
          <w:szCs w:val="24"/>
        </w:rPr>
        <w:t>发“福”音，</w:t>
      </w:r>
      <w:r w:rsidR="00756C33" w:rsidRPr="007373B1">
        <w:rPr>
          <w:rFonts w:hint="eastAsia"/>
          <w:color w:val="000000" w:themeColor="text1"/>
          <w:sz w:val="24"/>
          <w:szCs w:val="24"/>
        </w:rPr>
        <w:t>上排牙齿</w:t>
      </w:r>
      <w:r w:rsidR="00F91727" w:rsidRPr="007373B1">
        <w:rPr>
          <w:rFonts w:hint="eastAsia"/>
          <w:color w:val="000000" w:themeColor="text1"/>
          <w:sz w:val="24"/>
          <w:szCs w:val="24"/>
        </w:rPr>
        <w:t>咬住下嘴唇，</w:t>
      </w:r>
      <w:r w:rsidR="00663B4A" w:rsidRPr="007373B1">
        <w:rPr>
          <w:rFonts w:hint="eastAsia"/>
          <w:color w:val="000000" w:themeColor="text1"/>
          <w:sz w:val="24"/>
          <w:szCs w:val="24"/>
        </w:rPr>
        <w:t>幸福音。</w:t>
      </w:r>
    </w:p>
    <w:p w14:paraId="3BC3885A" w14:textId="0B8B916F" w:rsidR="00C91A47" w:rsidRPr="007373B1" w:rsidRDefault="00C83FC4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v ]</w:t>
      </w:r>
      <w:r w:rsidR="007B49AF" w:rsidRPr="007373B1">
        <w:rPr>
          <w:rFonts w:hint="eastAsia"/>
          <w:color w:val="000000" w:themeColor="text1"/>
          <w:sz w:val="24"/>
          <w:szCs w:val="24"/>
        </w:rPr>
        <w:t>：浊辅音，</w:t>
      </w:r>
      <w:r w:rsidR="00663B4A" w:rsidRPr="007373B1">
        <w:rPr>
          <w:rFonts w:hint="eastAsia"/>
          <w:color w:val="000000" w:themeColor="text1"/>
          <w:sz w:val="24"/>
          <w:szCs w:val="24"/>
        </w:rPr>
        <w:t>发</w:t>
      </w:r>
      <w:r w:rsidR="00375564" w:rsidRPr="007373B1">
        <w:rPr>
          <w:rFonts w:hint="eastAsia"/>
          <w:color w:val="000000" w:themeColor="text1"/>
          <w:sz w:val="24"/>
          <w:szCs w:val="24"/>
        </w:rPr>
        <w:t>“呜”音，</w:t>
      </w:r>
      <w:r w:rsidR="00911FE5" w:rsidRPr="007373B1">
        <w:rPr>
          <w:rFonts w:hint="eastAsia"/>
          <w:color w:val="000000" w:themeColor="text1"/>
          <w:sz w:val="24"/>
          <w:szCs w:val="24"/>
        </w:rPr>
        <w:t>上排牙齿咬住</w:t>
      </w:r>
      <w:r w:rsidR="00375564" w:rsidRPr="007373B1">
        <w:rPr>
          <w:rFonts w:hint="eastAsia"/>
          <w:color w:val="000000" w:themeColor="text1"/>
          <w:sz w:val="24"/>
          <w:szCs w:val="24"/>
        </w:rPr>
        <w:t>下</w:t>
      </w:r>
      <w:r w:rsidR="00911FE5" w:rsidRPr="007373B1">
        <w:rPr>
          <w:rFonts w:hint="eastAsia"/>
          <w:color w:val="000000" w:themeColor="text1"/>
          <w:sz w:val="24"/>
          <w:szCs w:val="24"/>
        </w:rPr>
        <w:t>嘴唇</w:t>
      </w:r>
      <w:r w:rsidR="00AC28C7" w:rsidRPr="007373B1">
        <w:rPr>
          <w:rFonts w:hint="eastAsia"/>
          <w:color w:val="000000" w:themeColor="text1"/>
          <w:sz w:val="24"/>
          <w:szCs w:val="24"/>
        </w:rPr>
        <w:t>，</w:t>
      </w:r>
      <w:r w:rsidR="00F91727" w:rsidRPr="007373B1">
        <w:rPr>
          <w:rFonts w:hint="eastAsia"/>
          <w:color w:val="000000" w:themeColor="text1"/>
          <w:sz w:val="24"/>
          <w:szCs w:val="24"/>
        </w:rPr>
        <w:t>摩托发动音。例：</w:t>
      </w:r>
      <w:r w:rsidR="00F91727" w:rsidRPr="007373B1">
        <w:rPr>
          <w:rFonts w:hint="eastAsia"/>
          <w:color w:val="000000" w:themeColor="text1"/>
          <w:sz w:val="24"/>
          <w:szCs w:val="24"/>
        </w:rPr>
        <w:t>very</w:t>
      </w:r>
    </w:p>
    <w:p w14:paraId="581DA646" w14:textId="477BA4E4" w:rsidR="00C91A47" w:rsidRPr="007373B1" w:rsidRDefault="00911FE5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s ]</w:t>
      </w:r>
      <w:r w:rsidRPr="007373B1">
        <w:rPr>
          <w:rFonts w:hint="eastAsia"/>
          <w:color w:val="000000" w:themeColor="text1"/>
          <w:sz w:val="24"/>
          <w:szCs w:val="24"/>
        </w:rPr>
        <w:t>：</w:t>
      </w:r>
      <w:r w:rsidR="00375564" w:rsidRPr="007373B1">
        <w:rPr>
          <w:rFonts w:hint="eastAsia"/>
          <w:color w:val="000000" w:themeColor="text1"/>
          <w:sz w:val="24"/>
          <w:szCs w:val="24"/>
        </w:rPr>
        <w:t>清辅音，发“</w:t>
      </w:r>
      <w:r w:rsidR="008A014F" w:rsidRPr="007373B1">
        <w:rPr>
          <w:rFonts w:hint="eastAsia"/>
          <w:color w:val="000000" w:themeColor="text1"/>
          <w:sz w:val="24"/>
          <w:szCs w:val="24"/>
        </w:rPr>
        <w:t>嘶</w:t>
      </w:r>
      <w:r w:rsidR="00375564" w:rsidRPr="007373B1">
        <w:rPr>
          <w:rFonts w:hint="eastAsia"/>
          <w:color w:val="000000" w:themeColor="text1"/>
          <w:sz w:val="24"/>
          <w:szCs w:val="24"/>
        </w:rPr>
        <w:t>”</w:t>
      </w:r>
      <w:r w:rsidR="008A014F" w:rsidRPr="007373B1">
        <w:rPr>
          <w:rFonts w:hint="eastAsia"/>
          <w:color w:val="000000" w:themeColor="text1"/>
          <w:sz w:val="24"/>
          <w:szCs w:val="24"/>
        </w:rPr>
        <w:t>音，</w:t>
      </w:r>
      <w:r w:rsidR="00B92077" w:rsidRPr="007373B1">
        <w:rPr>
          <w:rFonts w:hint="eastAsia"/>
          <w:color w:val="000000" w:themeColor="text1"/>
          <w:sz w:val="24"/>
          <w:szCs w:val="24"/>
        </w:rPr>
        <w:t>蛇叫音</w:t>
      </w:r>
      <w:r w:rsidR="008A014F" w:rsidRPr="007373B1">
        <w:rPr>
          <w:rFonts w:hint="eastAsia"/>
          <w:color w:val="000000" w:themeColor="text1"/>
          <w:sz w:val="24"/>
          <w:szCs w:val="24"/>
        </w:rPr>
        <w:t>。</w:t>
      </w:r>
    </w:p>
    <w:p w14:paraId="55FDBD7D" w14:textId="2044F5E9" w:rsidR="00C91A47" w:rsidRPr="007373B1" w:rsidRDefault="00A42555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 z</w:t>
      </w:r>
      <w:r w:rsidRPr="007373B1">
        <w:rPr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="00BA1D8C" w:rsidRPr="007373B1">
        <w:rPr>
          <w:rFonts w:hint="eastAsia"/>
          <w:color w:val="000000" w:themeColor="text1"/>
          <w:sz w:val="24"/>
          <w:szCs w:val="24"/>
        </w:rPr>
        <w:t>：</w:t>
      </w:r>
      <w:r w:rsidR="008A014F" w:rsidRPr="007373B1">
        <w:rPr>
          <w:rFonts w:hint="eastAsia"/>
          <w:color w:val="000000" w:themeColor="text1"/>
          <w:sz w:val="24"/>
          <w:szCs w:val="24"/>
        </w:rPr>
        <w:t>浊辅音，发“自”音，</w:t>
      </w:r>
      <w:r w:rsidR="00980742" w:rsidRPr="007373B1">
        <w:rPr>
          <w:rFonts w:hint="eastAsia"/>
          <w:color w:val="000000" w:themeColor="text1"/>
          <w:sz w:val="24"/>
          <w:szCs w:val="24"/>
        </w:rPr>
        <w:t>钻孔音。</w:t>
      </w:r>
    </w:p>
    <w:p w14:paraId="02084812" w14:textId="5366548F" w:rsidR="00C91A47" w:rsidRPr="007373B1" w:rsidRDefault="00A42555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lastRenderedPageBreak/>
        <w:t xml:space="preserve">[ </w:t>
      </w:r>
      <w:r w:rsidRPr="007373B1">
        <w:rPr>
          <w:color w:val="000000" w:themeColor="text1"/>
          <w:sz w:val="24"/>
          <w:szCs w:val="24"/>
        </w:rPr>
        <w:t>ʃ</w:t>
      </w:r>
      <w:r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="00C91A47"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="00BA1D8C" w:rsidRPr="007373B1">
        <w:rPr>
          <w:rFonts w:hint="eastAsia"/>
          <w:color w:val="000000" w:themeColor="text1"/>
          <w:sz w:val="24"/>
          <w:szCs w:val="24"/>
        </w:rPr>
        <w:t>：</w:t>
      </w:r>
      <w:r w:rsidR="00980742" w:rsidRPr="007373B1">
        <w:rPr>
          <w:rFonts w:hint="eastAsia"/>
          <w:color w:val="000000" w:themeColor="text1"/>
          <w:sz w:val="24"/>
          <w:szCs w:val="24"/>
        </w:rPr>
        <w:t>清辅音，发</w:t>
      </w:r>
      <w:r w:rsidR="008D1AE6" w:rsidRPr="007373B1">
        <w:rPr>
          <w:rFonts w:hint="eastAsia"/>
          <w:color w:val="000000" w:themeColor="text1"/>
          <w:sz w:val="24"/>
          <w:szCs w:val="24"/>
        </w:rPr>
        <w:t>“师”</w:t>
      </w:r>
      <w:r w:rsidR="00E411D1" w:rsidRPr="007373B1">
        <w:rPr>
          <w:rFonts w:hint="eastAsia"/>
          <w:color w:val="000000" w:themeColor="text1"/>
          <w:sz w:val="24"/>
          <w:szCs w:val="24"/>
        </w:rPr>
        <w:t>音。例：</w:t>
      </w:r>
      <w:r w:rsidR="00E411D1" w:rsidRPr="007373B1">
        <w:rPr>
          <w:rFonts w:hint="eastAsia"/>
          <w:color w:val="000000" w:themeColor="text1"/>
          <w:sz w:val="24"/>
          <w:szCs w:val="24"/>
        </w:rPr>
        <w:t>fish</w:t>
      </w:r>
    </w:p>
    <w:p w14:paraId="28242499" w14:textId="3DD29980" w:rsidR="00C91A47" w:rsidRPr="007373B1" w:rsidRDefault="00A42555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ʒ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="00BA1D8C" w:rsidRPr="007373B1">
        <w:rPr>
          <w:rFonts w:hint="eastAsia"/>
          <w:color w:val="000000" w:themeColor="text1"/>
          <w:sz w:val="24"/>
          <w:szCs w:val="24"/>
        </w:rPr>
        <w:t>：浊辅音，</w:t>
      </w:r>
      <w:r w:rsidR="007411BE" w:rsidRPr="007373B1">
        <w:rPr>
          <w:rFonts w:hint="eastAsia"/>
          <w:color w:val="000000" w:themeColor="text1"/>
          <w:sz w:val="24"/>
          <w:szCs w:val="24"/>
        </w:rPr>
        <w:t>发“日”</w:t>
      </w:r>
      <w:r w:rsidR="008A3AC0" w:rsidRPr="007373B1">
        <w:rPr>
          <w:rFonts w:hint="eastAsia"/>
          <w:color w:val="000000" w:themeColor="text1"/>
          <w:sz w:val="24"/>
          <w:szCs w:val="24"/>
        </w:rPr>
        <w:t>音，日</w:t>
      </w:r>
      <w:r w:rsidR="00E83674" w:rsidRPr="007373B1">
        <w:rPr>
          <w:rFonts w:hint="eastAsia"/>
          <w:color w:val="000000" w:themeColor="text1"/>
          <w:sz w:val="24"/>
          <w:szCs w:val="24"/>
        </w:rPr>
        <w:t>本</w:t>
      </w:r>
      <w:r w:rsidR="00E411D1" w:rsidRPr="007373B1">
        <w:rPr>
          <w:rFonts w:hint="eastAsia"/>
          <w:color w:val="000000" w:themeColor="text1"/>
          <w:sz w:val="24"/>
          <w:szCs w:val="24"/>
        </w:rPr>
        <w:t>音。</w:t>
      </w:r>
    </w:p>
    <w:p w14:paraId="51C43415" w14:textId="48D22042" w:rsidR="00C91A47" w:rsidRPr="007373B1" w:rsidRDefault="00A42555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rFonts w:hint="eastAsia"/>
          <w:b/>
          <w:color w:val="000000" w:themeColor="text1"/>
          <w:sz w:val="24"/>
          <w:szCs w:val="24"/>
        </w:rPr>
        <w:t>θ</w:t>
      </w:r>
      <w:r w:rsidR="007411BE" w:rsidRPr="007373B1">
        <w:rPr>
          <w:rFonts w:hint="eastAsia"/>
          <w:color w:val="000000" w:themeColor="text1"/>
          <w:sz w:val="24"/>
          <w:szCs w:val="24"/>
        </w:rPr>
        <w:t>]</w:t>
      </w:r>
      <w:r w:rsidR="007411BE" w:rsidRPr="007373B1">
        <w:rPr>
          <w:rFonts w:hint="eastAsia"/>
          <w:color w:val="000000" w:themeColor="text1"/>
          <w:sz w:val="24"/>
          <w:szCs w:val="24"/>
        </w:rPr>
        <w:t>：</w:t>
      </w:r>
      <w:r w:rsidR="00463D20" w:rsidRPr="007373B1">
        <w:rPr>
          <w:rFonts w:hint="eastAsia"/>
          <w:color w:val="000000" w:themeColor="text1"/>
          <w:sz w:val="24"/>
          <w:szCs w:val="24"/>
        </w:rPr>
        <w:t>清辅音，</w:t>
      </w:r>
      <w:r w:rsidR="007411BE" w:rsidRPr="007373B1">
        <w:rPr>
          <w:rFonts w:hint="eastAsia"/>
          <w:color w:val="000000" w:themeColor="text1"/>
          <w:sz w:val="24"/>
          <w:szCs w:val="24"/>
        </w:rPr>
        <w:t>咬舌音，</w:t>
      </w:r>
      <w:r w:rsidR="00463D20" w:rsidRPr="007373B1">
        <w:rPr>
          <w:rFonts w:hint="eastAsia"/>
          <w:color w:val="000000" w:themeColor="text1"/>
          <w:sz w:val="24"/>
          <w:szCs w:val="24"/>
        </w:rPr>
        <w:t>咬住舌头</w:t>
      </w:r>
      <w:r w:rsidR="001B585B" w:rsidRPr="007373B1">
        <w:rPr>
          <w:rFonts w:hint="eastAsia"/>
          <w:color w:val="000000" w:themeColor="text1"/>
          <w:sz w:val="24"/>
          <w:szCs w:val="24"/>
        </w:rPr>
        <w:t>发音。</w:t>
      </w:r>
      <w:r w:rsidR="003833C2">
        <w:rPr>
          <w:rFonts w:hint="eastAsia"/>
          <w:color w:val="000000" w:themeColor="text1"/>
          <w:sz w:val="24"/>
          <w:szCs w:val="24"/>
        </w:rPr>
        <w:t>读</w:t>
      </w:r>
      <w:r w:rsidR="00862BDF">
        <w:rPr>
          <w:rFonts w:hint="eastAsia"/>
          <w:color w:val="000000" w:themeColor="text1"/>
          <w:sz w:val="24"/>
          <w:szCs w:val="24"/>
        </w:rPr>
        <w:t>“</w:t>
      </w:r>
      <w:r w:rsidR="003833C2">
        <w:rPr>
          <w:rFonts w:hint="eastAsia"/>
          <w:color w:val="000000" w:themeColor="text1"/>
          <w:sz w:val="24"/>
          <w:szCs w:val="24"/>
        </w:rPr>
        <w:t>s</w:t>
      </w:r>
      <w:r w:rsidR="00862BDF">
        <w:rPr>
          <w:rFonts w:hint="eastAsia"/>
          <w:color w:val="000000" w:themeColor="text1"/>
          <w:sz w:val="24"/>
          <w:szCs w:val="24"/>
        </w:rPr>
        <w:t>”</w:t>
      </w:r>
      <w:r w:rsidR="00B97F81" w:rsidRPr="007373B1">
        <w:rPr>
          <w:rFonts w:hint="eastAsia"/>
          <w:color w:val="000000" w:themeColor="text1"/>
          <w:sz w:val="24"/>
          <w:szCs w:val="24"/>
        </w:rPr>
        <w:t>例：</w:t>
      </w:r>
      <w:r w:rsidR="00B97F81" w:rsidRPr="007373B1">
        <w:rPr>
          <w:rFonts w:hint="eastAsia"/>
          <w:color w:val="000000" w:themeColor="text1"/>
          <w:sz w:val="24"/>
          <w:szCs w:val="24"/>
        </w:rPr>
        <w:t>three</w:t>
      </w:r>
    </w:p>
    <w:p w14:paraId="2CFC38F1" w14:textId="07C5C2E3" w:rsidR="00C91A47" w:rsidRPr="007373B1" w:rsidRDefault="00A42555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ð </w:t>
      </w:r>
      <w:r w:rsidR="007411BE" w:rsidRPr="007373B1">
        <w:rPr>
          <w:rFonts w:hint="eastAsia"/>
          <w:color w:val="000000" w:themeColor="text1"/>
          <w:sz w:val="24"/>
          <w:szCs w:val="24"/>
        </w:rPr>
        <w:t>]</w:t>
      </w:r>
      <w:r w:rsidR="007411BE" w:rsidRPr="007373B1">
        <w:rPr>
          <w:rFonts w:hint="eastAsia"/>
          <w:color w:val="000000" w:themeColor="text1"/>
          <w:sz w:val="24"/>
          <w:szCs w:val="24"/>
        </w:rPr>
        <w:t>：</w:t>
      </w:r>
      <w:r w:rsidR="00463D20" w:rsidRPr="007373B1">
        <w:rPr>
          <w:rFonts w:hint="eastAsia"/>
          <w:color w:val="000000" w:themeColor="text1"/>
          <w:sz w:val="24"/>
          <w:szCs w:val="24"/>
        </w:rPr>
        <w:t>浊辅音，</w:t>
      </w:r>
      <w:r w:rsidR="00B97F81" w:rsidRPr="007373B1">
        <w:rPr>
          <w:rFonts w:hint="eastAsia"/>
          <w:color w:val="000000" w:themeColor="text1"/>
          <w:sz w:val="24"/>
          <w:szCs w:val="24"/>
        </w:rPr>
        <w:t>咬舌音，</w:t>
      </w:r>
      <w:r w:rsidR="00D64667" w:rsidRPr="007373B1">
        <w:rPr>
          <w:rFonts w:hint="eastAsia"/>
          <w:color w:val="000000" w:themeColor="text1"/>
          <w:sz w:val="24"/>
          <w:szCs w:val="24"/>
        </w:rPr>
        <w:t>咬住舌头发音。</w:t>
      </w:r>
      <w:r w:rsidR="003833C2">
        <w:rPr>
          <w:rFonts w:hint="eastAsia"/>
          <w:color w:val="000000" w:themeColor="text1"/>
          <w:sz w:val="24"/>
          <w:szCs w:val="24"/>
        </w:rPr>
        <w:t>读“</w:t>
      </w:r>
      <w:r w:rsidR="003833C2">
        <w:rPr>
          <w:rFonts w:hint="eastAsia"/>
          <w:color w:val="000000" w:themeColor="text1"/>
          <w:sz w:val="24"/>
          <w:szCs w:val="24"/>
        </w:rPr>
        <w:t>z</w:t>
      </w:r>
      <w:r w:rsidR="003833C2">
        <w:rPr>
          <w:rFonts w:hint="eastAsia"/>
          <w:color w:val="000000" w:themeColor="text1"/>
          <w:sz w:val="24"/>
          <w:szCs w:val="24"/>
        </w:rPr>
        <w:t>”</w:t>
      </w:r>
      <w:r w:rsidR="00B97F81" w:rsidRPr="007373B1">
        <w:rPr>
          <w:rFonts w:hint="eastAsia"/>
          <w:color w:val="000000" w:themeColor="text1"/>
          <w:sz w:val="24"/>
          <w:szCs w:val="24"/>
        </w:rPr>
        <w:t>例：</w:t>
      </w:r>
      <w:r w:rsidR="00B97F81" w:rsidRPr="007373B1">
        <w:rPr>
          <w:rFonts w:hint="eastAsia"/>
          <w:color w:val="000000" w:themeColor="text1"/>
          <w:sz w:val="24"/>
          <w:szCs w:val="24"/>
        </w:rPr>
        <w:t>father</w:t>
      </w:r>
    </w:p>
    <w:p w14:paraId="0FF540BF" w14:textId="67D4CC31" w:rsidR="00C91A47" w:rsidRPr="007373B1" w:rsidRDefault="00A42555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h</w:t>
      </w:r>
      <w:r w:rsidR="00B97F81"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="00B97F81" w:rsidRPr="007373B1">
        <w:rPr>
          <w:rFonts w:hint="eastAsia"/>
          <w:color w:val="000000" w:themeColor="text1"/>
          <w:sz w:val="24"/>
          <w:szCs w:val="24"/>
        </w:rPr>
        <w:t>：</w:t>
      </w:r>
      <w:r w:rsidR="00EE34E7" w:rsidRPr="007373B1">
        <w:rPr>
          <w:rFonts w:hint="eastAsia"/>
          <w:color w:val="000000" w:themeColor="text1"/>
          <w:sz w:val="24"/>
          <w:szCs w:val="24"/>
        </w:rPr>
        <w:t>清辅音，发“哈”音，</w:t>
      </w:r>
      <w:r w:rsidR="00F764D0" w:rsidRPr="007373B1">
        <w:rPr>
          <w:rFonts w:hint="eastAsia"/>
          <w:color w:val="000000" w:themeColor="text1"/>
          <w:sz w:val="24"/>
          <w:szCs w:val="24"/>
        </w:rPr>
        <w:t>哈气音，</w:t>
      </w:r>
      <w:r w:rsidR="00BD68B7" w:rsidRPr="007373B1">
        <w:rPr>
          <w:rFonts w:hint="eastAsia"/>
          <w:color w:val="000000" w:themeColor="text1"/>
          <w:sz w:val="24"/>
          <w:szCs w:val="24"/>
        </w:rPr>
        <w:t>狗喘音。</w:t>
      </w:r>
    </w:p>
    <w:p w14:paraId="1A8A40F7" w14:textId="1C356DF9" w:rsidR="00A42555" w:rsidRPr="007373B1" w:rsidRDefault="00A42555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r</w:t>
      </w:r>
      <w:r w:rsidR="00C91A47"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="00BD68B7" w:rsidRPr="007373B1">
        <w:rPr>
          <w:rFonts w:hint="eastAsia"/>
          <w:color w:val="000000" w:themeColor="text1"/>
          <w:sz w:val="24"/>
          <w:szCs w:val="24"/>
        </w:rPr>
        <w:t>：</w:t>
      </w:r>
      <w:r w:rsidR="00EE34E7" w:rsidRPr="007373B1">
        <w:rPr>
          <w:rFonts w:hint="eastAsia"/>
          <w:color w:val="000000" w:themeColor="text1"/>
          <w:sz w:val="24"/>
          <w:szCs w:val="24"/>
        </w:rPr>
        <w:t>浊辅音，</w:t>
      </w:r>
      <w:r w:rsidR="00463D20" w:rsidRPr="007373B1">
        <w:rPr>
          <w:rFonts w:hint="eastAsia"/>
          <w:color w:val="000000" w:themeColor="text1"/>
          <w:sz w:val="24"/>
          <w:szCs w:val="24"/>
        </w:rPr>
        <w:t>发“弱”</w:t>
      </w:r>
      <w:r w:rsidR="00EE34E7" w:rsidRPr="007373B1">
        <w:rPr>
          <w:rFonts w:hint="eastAsia"/>
          <w:color w:val="000000" w:themeColor="text1"/>
          <w:sz w:val="24"/>
          <w:szCs w:val="24"/>
        </w:rPr>
        <w:t>音</w:t>
      </w:r>
      <w:r w:rsidR="00AC6006" w:rsidRPr="007373B1">
        <w:rPr>
          <w:rFonts w:hint="eastAsia"/>
          <w:color w:val="000000" w:themeColor="text1"/>
          <w:sz w:val="24"/>
          <w:szCs w:val="24"/>
        </w:rPr>
        <w:t>。</w:t>
      </w:r>
    </w:p>
    <w:p w14:paraId="2E5AACE2" w14:textId="77777777" w:rsidR="00F47BE1" w:rsidRPr="007373B1" w:rsidRDefault="00F47BE1" w:rsidP="00A42555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57FCDBD4" w14:textId="007197D5" w:rsidR="00A42555" w:rsidRPr="007373B1" w:rsidRDefault="0087459C" w:rsidP="00961488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b/>
          <w:color w:val="000000" w:themeColor="text1"/>
          <w:sz w:val="24"/>
          <w:szCs w:val="24"/>
        </w:rPr>
        <w:t>破擦音</w:t>
      </w:r>
      <w:r w:rsidR="00AC6006" w:rsidRPr="007373B1">
        <w:rPr>
          <w:rFonts w:hint="eastAsia"/>
          <w:b/>
          <w:color w:val="000000" w:themeColor="text1"/>
          <w:sz w:val="24"/>
          <w:szCs w:val="24"/>
        </w:rPr>
        <w:t>：破擦音和摩擦音的组合。</w:t>
      </w:r>
      <w:r w:rsidR="00431BD3" w:rsidRPr="007373B1">
        <w:rPr>
          <w:rFonts w:hint="eastAsia"/>
          <w:b/>
          <w:color w:val="000000" w:themeColor="text1"/>
          <w:sz w:val="24"/>
          <w:szCs w:val="24"/>
        </w:rPr>
        <w:t>有</w:t>
      </w:r>
      <w:r w:rsidR="00431BD3" w:rsidRPr="007373B1">
        <w:rPr>
          <w:rFonts w:hint="eastAsia"/>
          <w:b/>
          <w:color w:val="000000" w:themeColor="text1"/>
          <w:sz w:val="24"/>
          <w:szCs w:val="24"/>
        </w:rPr>
        <w:t>3</w:t>
      </w:r>
      <w:r w:rsidR="00431BD3" w:rsidRPr="007373B1">
        <w:rPr>
          <w:rFonts w:hint="eastAsia"/>
          <w:b/>
          <w:color w:val="000000" w:themeColor="text1"/>
          <w:sz w:val="24"/>
          <w:szCs w:val="24"/>
        </w:rPr>
        <w:t>对。</w:t>
      </w:r>
    </w:p>
    <w:p w14:paraId="2DE9DC5F" w14:textId="0691CC2B" w:rsidR="0087459C" w:rsidRPr="007373B1" w:rsidRDefault="0087459C" w:rsidP="0087459C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</w:t>
      </w:r>
      <w:proofErr w:type="spellStart"/>
      <w:r w:rsidRPr="007373B1">
        <w:rPr>
          <w:color w:val="000000" w:themeColor="text1"/>
          <w:sz w:val="24"/>
          <w:szCs w:val="24"/>
        </w:rPr>
        <w:t>tr</w:t>
      </w:r>
      <w:proofErr w:type="spellEnd"/>
      <w:r w:rsidR="00FF635C" w:rsidRPr="007373B1">
        <w:rPr>
          <w:rFonts w:hint="eastAsia"/>
          <w:color w:val="000000" w:themeColor="text1"/>
          <w:sz w:val="24"/>
          <w:szCs w:val="24"/>
        </w:rPr>
        <w:t>]</w:t>
      </w:r>
      <w:r w:rsidR="00FF635C" w:rsidRPr="007373B1">
        <w:rPr>
          <w:rFonts w:hint="eastAsia"/>
          <w:color w:val="000000" w:themeColor="text1"/>
          <w:sz w:val="24"/>
          <w:szCs w:val="24"/>
        </w:rPr>
        <w:t>：清辅音，发“戳”音</w:t>
      </w:r>
      <w:r w:rsidR="004010EA" w:rsidRPr="007373B1">
        <w:rPr>
          <w:rFonts w:hint="eastAsia"/>
          <w:color w:val="000000" w:themeColor="text1"/>
          <w:sz w:val="24"/>
          <w:szCs w:val="24"/>
        </w:rPr>
        <w:t>。例：</w:t>
      </w:r>
      <w:r w:rsidR="004010EA" w:rsidRPr="007373B1">
        <w:rPr>
          <w:rFonts w:hint="eastAsia"/>
          <w:color w:val="000000" w:themeColor="text1"/>
          <w:sz w:val="24"/>
          <w:szCs w:val="24"/>
        </w:rPr>
        <w:t>tree</w:t>
      </w:r>
    </w:p>
    <w:p w14:paraId="50E30C81" w14:textId="1BAE7E5E" w:rsidR="0087459C" w:rsidRPr="007373B1" w:rsidRDefault="0087459C" w:rsidP="0087459C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color w:val="000000" w:themeColor="text1"/>
          <w:sz w:val="24"/>
          <w:szCs w:val="24"/>
        </w:rPr>
        <w:t>dr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="00FF635C" w:rsidRPr="007373B1">
        <w:rPr>
          <w:rFonts w:hint="eastAsia"/>
          <w:color w:val="000000" w:themeColor="text1"/>
          <w:sz w:val="24"/>
          <w:szCs w:val="24"/>
        </w:rPr>
        <w:t>：</w:t>
      </w:r>
      <w:r w:rsidR="00FF635C" w:rsidRPr="007373B1">
        <w:rPr>
          <w:color w:val="000000" w:themeColor="text1"/>
          <w:sz w:val="24"/>
          <w:szCs w:val="24"/>
        </w:rPr>
        <w:t>浊辅音，发</w:t>
      </w:r>
      <w:r w:rsidR="002829E1" w:rsidRPr="007373B1">
        <w:rPr>
          <w:rFonts w:hint="eastAsia"/>
          <w:color w:val="000000" w:themeColor="text1"/>
          <w:sz w:val="24"/>
          <w:szCs w:val="24"/>
        </w:rPr>
        <w:t>“</w:t>
      </w:r>
      <w:r w:rsidR="004010EA" w:rsidRPr="007373B1">
        <w:rPr>
          <w:rFonts w:hint="eastAsia"/>
          <w:color w:val="000000" w:themeColor="text1"/>
          <w:sz w:val="24"/>
          <w:szCs w:val="24"/>
        </w:rPr>
        <w:t>捉</w:t>
      </w:r>
      <w:r w:rsidR="002829E1" w:rsidRPr="007373B1">
        <w:rPr>
          <w:rFonts w:hint="eastAsia"/>
          <w:color w:val="000000" w:themeColor="text1"/>
          <w:sz w:val="24"/>
          <w:szCs w:val="24"/>
        </w:rPr>
        <w:t>”</w:t>
      </w:r>
      <w:r w:rsidR="00861D2D" w:rsidRPr="007373B1">
        <w:rPr>
          <w:rFonts w:hint="eastAsia"/>
          <w:color w:val="000000" w:themeColor="text1"/>
          <w:sz w:val="24"/>
          <w:szCs w:val="24"/>
        </w:rPr>
        <w:t>音。例：</w:t>
      </w:r>
      <w:r w:rsidR="00861D2D" w:rsidRPr="007373B1">
        <w:rPr>
          <w:rFonts w:hint="eastAsia"/>
          <w:color w:val="000000" w:themeColor="text1"/>
          <w:sz w:val="24"/>
          <w:szCs w:val="24"/>
        </w:rPr>
        <w:t>dream</w:t>
      </w:r>
    </w:p>
    <w:p w14:paraId="2C2C48EF" w14:textId="0D293B2D" w:rsidR="002266DE" w:rsidRPr="007373B1" w:rsidRDefault="0087459C" w:rsidP="0087459C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color w:val="000000" w:themeColor="text1"/>
          <w:sz w:val="24"/>
          <w:szCs w:val="24"/>
        </w:rPr>
        <w:t>tʃ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="00861D2D" w:rsidRPr="007373B1">
        <w:rPr>
          <w:color w:val="000000" w:themeColor="text1"/>
          <w:sz w:val="24"/>
          <w:szCs w:val="24"/>
        </w:rPr>
        <w:t>：清辅音，发</w:t>
      </w:r>
      <w:r w:rsidR="004628E9" w:rsidRPr="007373B1">
        <w:rPr>
          <w:rFonts w:hint="eastAsia"/>
          <w:color w:val="000000" w:themeColor="text1"/>
          <w:sz w:val="24"/>
          <w:szCs w:val="24"/>
        </w:rPr>
        <w:t>“吃”音，</w:t>
      </w:r>
      <w:r w:rsidR="00861D2D" w:rsidRPr="007373B1">
        <w:rPr>
          <w:rFonts w:hint="eastAsia"/>
          <w:color w:val="000000" w:themeColor="text1"/>
          <w:sz w:val="24"/>
          <w:szCs w:val="24"/>
        </w:rPr>
        <w:t>吃饭音</w:t>
      </w:r>
      <w:r w:rsidR="008E469A" w:rsidRPr="007373B1">
        <w:rPr>
          <w:rFonts w:hint="eastAsia"/>
          <w:color w:val="000000" w:themeColor="text1"/>
          <w:sz w:val="24"/>
          <w:szCs w:val="24"/>
        </w:rPr>
        <w:t>。例：</w:t>
      </w:r>
      <w:r w:rsidR="008E469A" w:rsidRPr="007373B1">
        <w:rPr>
          <w:rFonts w:hint="eastAsia"/>
          <w:color w:val="000000" w:themeColor="text1"/>
          <w:sz w:val="24"/>
          <w:szCs w:val="24"/>
        </w:rPr>
        <w:t>much</w:t>
      </w:r>
    </w:p>
    <w:p w14:paraId="35A88448" w14:textId="54A1EC7D" w:rsidR="002266DE" w:rsidRPr="007373B1" w:rsidRDefault="0087459C" w:rsidP="0087459C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</w:t>
      </w:r>
      <w:r w:rsidRPr="007373B1">
        <w:rPr>
          <w:color w:val="000000" w:themeColor="text1"/>
          <w:sz w:val="24"/>
          <w:szCs w:val="24"/>
        </w:rPr>
        <w:t>dʒ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="008E469A" w:rsidRPr="007373B1">
        <w:rPr>
          <w:color w:val="000000" w:themeColor="text1"/>
          <w:sz w:val="24"/>
          <w:szCs w:val="24"/>
        </w:rPr>
        <w:t>：浊辅音，发</w:t>
      </w:r>
      <w:r w:rsidR="004628E9" w:rsidRPr="007373B1">
        <w:rPr>
          <w:rFonts w:hint="eastAsia"/>
          <w:color w:val="000000" w:themeColor="text1"/>
          <w:sz w:val="24"/>
          <w:szCs w:val="24"/>
        </w:rPr>
        <w:t>“蜘”音，蜘蛛音。</w:t>
      </w:r>
      <w:r w:rsidR="008E469A" w:rsidRPr="007373B1">
        <w:rPr>
          <w:rFonts w:hint="eastAsia"/>
          <w:color w:val="000000" w:themeColor="text1"/>
          <w:sz w:val="24"/>
          <w:szCs w:val="24"/>
        </w:rPr>
        <w:t>例：</w:t>
      </w:r>
      <w:r w:rsidR="008E469A" w:rsidRPr="007373B1">
        <w:rPr>
          <w:rFonts w:hint="eastAsia"/>
          <w:color w:val="000000" w:themeColor="text1"/>
          <w:sz w:val="24"/>
          <w:szCs w:val="24"/>
        </w:rPr>
        <w:t>jeep</w:t>
      </w:r>
    </w:p>
    <w:p w14:paraId="789A0784" w14:textId="2C40A5EA" w:rsidR="002266DE" w:rsidRPr="007373B1" w:rsidRDefault="0087459C" w:rsidP="0087459C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</w:t>
      </w:r>
      <w:proofErr w:type="spellStart"/>
      <w:r w:rsidRPr="007373B1">
        <w:rPr>
          <w:color w:val="000000" w:themeColor="text1"/>
          <w:sz w:val="24"/>
          <w:szCs w:val="24"/>
        </w:rPr>
        <w:t>ts</w:t>
      </w:r>
      <w:proofErr w:type="spellEnd"/>
      <w:r w:rsidR="003F5C64">
        <w:rPr>
          <w:rFonts w:hint="eastAsia"/>
          <w:color w:val="000000" w:themeColor="text1"/>
          <w:sz w:val="24"/>
          <w:szCs w:val="24"/>
        </w:rPr>
        <w:t xml:space="preserve"> </w:t>
      </w:r>
      <w:r w:rsidR="004628E9" w:rsidRPr="007373B1">
        <w:rPr>
          <w:rFonts w:hint="eastAsia"/>
          <w:color w:val="000000" w:themeColor="text1"/>
          <w:sz w:val="24"/>
          <w:szCs w:val="24"/>
        </w:rPr>
        <w:t>]</w:t>
      </w:r>
      <w:r w:rsidR="004628E9" w:rsidRPr="007373B1">
        <w:rPr>
          <w:rFonts w:hint="eastAsia"/>
          <w:color w:val="000000" w:themeColor="text1"/>
          <w:sz w:val="24"/>
          <w:szCs w:val="24"/>
        </w:rPr>
        <w:t>：</w:t>
      </w:r>
      <w:r w:rsidR="00486132" w:rsidRPr="007373B1">
        <w:rPr>
          <w:rFonts w:hint="eastAsia"/>
          <w:color w:val="000000" w:themeColor="text1"/>
          <w:sz w:val="24"/>
          <w:szCs w:val="24"/>
        </w:rPr>
        <w:t>清辅音，发“</w:t>
      </w:r>
      <w:r w:rsidR="009150D5" w:rsidRPr="007373B1">
        <w:rPr>
          <w:rFonts w:hint="eastAsia"/>
          <w:color w:val="000000" w:themeColor="text1"/>
          <w:sz w:val="24"/>
          <w:szCs w:val="24"/>
        </w:rPr>
        <w:t>呲</w:t>
      </w:r>
      <w:r w:rsidR="00486132" w:rsidRPr="007373B1">
        <w:rPr>
          <w:rFonts w:hint="eastAsia"/>
          <w:color w:val="000000" w:themeColor="text1"/>
          <w:sz w:val="24"/>
          <w:szCs w:val="24"/>
        </w:rPr>
        <w:t>”</w:t>
      </w:r>
      <w:r w:rsidR="009150D5" w:rsidRPr="007373B1">
        <w:rPr>
          <w:rFonts w:hint="eastAsia"/>
          <w:color w:val="000000" w:themeColor="text1"/>
          <w:sz w:val="24"/>
          <w:szCs w:val="24"/>
        </w:rPr>
        <w:t>音，</w:t>
      </w:r>
      <w:r w:rsidR="00486132" w:rsidRPr="007373B1">
        <w:rPr>
          <w:rFonts w:hint="eastAsia"/>
          <w:color w:val="000000" w:themeColor="text1"/>
          <w:sz w:val="24"/>
          <w:szCs w:val="24"/>
        </w:rPr>
        <w:t>呲牙咧嘴音</w:t>
      </w:r>
      <w:r w:rsidR="009150D5" w:rsidRPr="007373B1">
        <w:rPr>
          <w:rFonts w:hint="eastAsia"/>
          <w:color w:val="000000" w:themeColor="text1"/>
          <w:sz w:val="24"/>
          <w:szCs w:val="24"/>
        </w:rPr>
        <w:t>。例：</w:t>
      </w:r>
      <w:r w:rsidR="009150D5" w:rsidRPr="007373B1">
        <w:rPr>
          <w:rFonts w:hint="eastAsia"/>
          <w:color w:val="000000" w:themeColor="text1"/>
          <w:sz w:val="24"/>
          <w:szCs w:val="24"/>
        </w:rPr>
        <w:t>shorts</w:t>
      </w:r>
      <w:r w:rsidR="007D7925" w:rsidRPr="007373B1">
        <w:rPr>
          <w:rFonts w:hint="eastAsia"/>
          <w:color w:val="000000" w:themeColor="text1"/>
          <w:sz w:val="24"/>
          <w:szCs w:val="24"/>
        </w:rPr>
        <w:t xml:space="preserve">   </w:t>
      </w:r>
      <w:r w:rsidR="007D7925" w:rsidRPr="007373B1">
        <w:rPr>
          <w:rFonts w:hint="eastAsia"/>
          <w:color w:val="000000" w:themeColor="text1"/>
          <w:sz w:val="24"/>
          <w:szCs w:val="24"/>
        </w:rPr>
        <w:t>（岳母刺字）</w:t>
      </w:r>
    </w:p>
    <w:p w14:paraId="08449BB8" w14:textId="6983E753" w:rsidR="0087459C" w:rsidRPr="007373B1" w:rsidRDefault="0087459C" w:rsidP="0087459C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[</w:t>
      </w:r>
      <w:proofErr w:type="spellStart"/>
      <w:r w:rsidRPr="007373B1">
        <w:rPr>
          <w:color w:val="000000" w:themeColor="text1"/>
          <w:sz w:val="24"/>
          <w:szCs w:val="24"/>
        </w:rPr>
        <w:t>dz</w:t>
      </w:r>
      <w:proofErr w:type="spellEnd"/>
      <w:r w:rsidRPr="007373B1">
        <w:rPr>
          <w:rFonts w:hint="eastAsia"/>
          <w:color w:val="000000" w:themeColor="text1"/>
          <w:sz w:val="24"/>
          <w:szCs w:val="24"/>
        </w:rPr>
        <w:t>]</w:t>
      </w:r>
      <w:r w:rsidR="00486132" w:rsidRPr="007373B1">
        <w:rPr>
          <w:rFonts w:hint="eastAsia"/>
          <w:color w:val="000000" w:themeColor="text1"/>
          <w:sz w:val="24"/>
          <w:szCs w:val="24"/>
        </w:rPr>
        <w:t>：浊辅音，</w:t>
      </w:r>
      <w:r w:rsidR="00AE547F" w:rsidRPr="007373B1">
        <w:rPr>
          <w:rFonts w:hint="eastAsia"/>
          <w:color w:val="000000" w:themeColor="text1"/>
          <w:sz w:val="24"/>
          <w:szCs w:val="24"/>
        </w:rPr>
        <w:t>发</w:t>
      </w:r>
      <w:r w:rsidR="006B6DAA" w:rsidRPr="007373B1">
        <w:rPr>
          <w:rFonts w:hint="eastAsia"/>
          <w:color w:val="000000" w:themeColor="text1"/>
          <w:sz w:val="24"/>
          <w:szCs w:val="24"/>
        </w:rPr>
        <w:t>“子”音，</w:t>
      </w:r>
      <w:r w:rsidR="00486132" w:rsidRPr="007373B1">
        <w:rPr>
          <w:rFonts w:hint="eastAsia"/>
          <w:color w:val="000000" w:themeColor="text1"/>
          <w:sz w:val="24"/>
          <w:szCs w:val="24"/>
        </w:rPr>
        <w:t>儿子音。</w:t>
      </w:r>
      <w:r w:rsidR="006B6DAA" w:rsidRPr="007373B1">
        <w:rPr>
          <w:rFonts w:hint="eastAsia"/>
          <w:color w:val="000000" w:themeColor="text1"/>
          <w:sz w:val="24"/>
          <w:szCs w:val="24"/>
        </w:rPr>
        <w:t>例：</w:t>
      </w:r>
      <w:r w:rsidR="006B6DAA" w:rsidRPr="007373B1">
        <w:rPr>
          <w:rFonts w:hint="eastAsia"/>
          <w:color w:val="000000" w:themeColor="text1"/>
          <w:sz w:val="24"/>
          <w:szCs w:val="24"/>
        </w:rPr>
        <w:t>cards</w:t>
      </w:r>
      <w:r w:rsidR="007D7925" w:rsidRPr="007373B1">
        <w:rPr>
          <w:rFonts w:hint="eastAsia"/>
          <w:color w:val="000000" w:themeColor="text1"/>
          <w:sz w:val="24"/>
          <w:szCs w:val="24"/>
        </w:rPr>
        <w:t xml:space="preserve">             </w:t>
      </w:r>
      <w:r w:rsidR="007D7925" w:rsidRPr="007373B1">
        <w:rPr>
          <w:rFonts w:hint="eastAsia"/>
          <w:color w:val="000000" w:themeColor="text1"/>
          <w:sz w:val="24"/>
          <w:szCs w:val="24"/>
        </w:rPr>
        <w:t>（岳母刺字）</w:t>
      </w:r>
    </w:p>
    <w:p w14:paraId="67A72879" w14:textId="77777777" w:rsidR="00F47BE1" w:rsidRPr="007373B1" w:rsidRDefault="00F47BE1" w:rsidP="0087459C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4968E3ED" w14:textId="503AE13F" w:rsidR="00A42555" w:rsidRPr="007373B1" w:rsidRDefault="002266DE" w:rsidP="00961488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b/>
          <w:color w:val="000000" w:themeColor="text1"/>
          <w:sz w:val="24"/>
          <w:szCs w:val="24"/>
        </w:rPr>
        <w:t>鼻音</w:t>
      </w:r>
      <w:r w:rsidR="00643D50" w:rsidRPr="007373B1">
        <w:rPr>
          <w:rFonts w:hint="eastAsia"/>
          <w:b/>
          <w:color w:val="000000" w:themeColor="text1"/>
          <w:sz w:val="24"/>
          <w:szCs w:val="24"/>
        </w:rPr>
        <w:t>：</w:t>
      </w:r>
      <w:r w:rsidR="0073070E" w:rsidRPr="007373B1">
        <w:rPr>
          <w:rFonts w:hint="eastAsia"/>
          <w:b/>
          <w:color w:val="000000" w:themeColor="text1"/>
          <w:sz w:val="24"/>
          <w:szCs w:val="24"/>
        </w:rPr>
        <w:t>按前中后分</w:t>
      </w:r>
    </w:p>
    <w:p w14:paraId="388BF35C" w14:textId="228B8D99" w:rsidR="006F132E" w:rsidRPr="007373B1" w:rsidRDefault="006F132E" w:rsidP="006F13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m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="00B727F6" w:rsidRPr="007373B1">
        <w:rPr>
          <w:rFonts w:hint="eastAsia"/>
          <w:color w:val="000000" w:themeColor="text1"/>
          <w:sz w:val="24"/>
          <w:szCs w:val="24"/>
        </w:rPr>
        <w:t>：前鼻音，</w:t>
      </w:r>
      <w:r w:rsidR="00FB3816">
        <w:rPr>
          <w:rFonts w:hint="eastAsia"/>
          <w:color w:val="000000" w:themeColor="text1"/>
          <w:sz w:val="24"/>
          <w:szCs w:val="24"/>
        </w:rPr>
        <w:t>双唇</w:t>
      </w:r>
      <w:r w:rsidR="00495C28">
        <w:rPr>
          <w:rFonts w:hint="eastAsia"/>
          <w:color w:val="000000" w:themeColor="text1"/>
          <w:sz w:val="24"/>
          <w:szCs w:val="24"/>
        </w:rPr>
        <w:t>紧</w:t>
      </w:r>
      <w:r w:rsidR="0073070E" w:rsidRPr="007373B1">
        <w:rPr>
          <w:rFonts w:hint="eastAsia"/>
          <w:color w:val="000000" w:themeColor="text1"/>
          <w:sz w:val="24"/>
          <w:szCs w:val="24"/>
        </w:rPr>
        <w:t>闭，鼻子出气</w:t>
      </w:r>
      <w:r w:rsidR="006A6AB2" w:rsidRPr="007373B1">
        <w:rPr>
          <w:rFonts w:hint="eastAsia"/>
          <w:color w:val="000000" w:themeColor="text1"/>
          <w:sz w:val="24"/>
          <w:szCs w:val="24"/>
        </w:rPr>
        <w:t>，</w:t>
      </w:r>
      <w:r w:rsidR="00B727F6" w:rsidRPr="007373B1">
        <w:rPr>
          <w:rFonts w:hint="eastAsia"/>
          <w:color w:val="000000" w:themeColor="text1"/>
          <w:sz w:val="24"/>
          <w:szCs w:val="24"/>
        </w:rPr>
        <w:t>发</w:t>
      </w:r>
      <w:r w:rsidR="00DC6939" w:rsidRPr="007373B1">
        <w:rPr>
          <w:rFonts w:hint="eastAsia"/>
          <w:color w:val="000000" w:themeColor="text1"/>
          <w:sz w:val="24"/>
          <w:szCs w:val="24"/>
        </w:rPr>
        <w:t>拼音</w:t>
      </w:r>
      <w:r w:rsidR="00B727F6" w:rsidRPr="007373B1">
        <w:rPr>
          <w:rFonts w:hint="eastAsia"/>
          <w:color w:val="000000" w:themeColor="text1"/>
          <w:sz w:val="24"/>
          <w:szCs w:val="24"/>
        </w:rPr>
        <w:t>“</w:t>
      </w:r>
      <w:r w:rsidR="00096C94" w:rsidRPr="007373B1">
        <w:rPr>
          <w:rFonts w:hint="eastAsia"/>
          <w:color w:val="000000" w:themeColor="text1"/>
          <w:sz w:val="24"/>
          <w:szCs w:val="24"/>
        </w:rPr>
        <w:t>m</w:t>
      </w:r>
      <w:r w:rsidR="00B727F6" w:rsidRPr="007373B1">
        <w:rPr>
          <w:rFonts w:hint="eastAsia"/>
          <w:color w:val="000000" w:themeColor="text1"/>
          <w:sz w:val="24"/>
          <w:szCs w:val="24"/>
        </w:rPr>
        <w:t>”音</w:t>
      </w:r>
      <w:r w:rsidR="00DC6939" w:rsidRPr="007373B1">
        <w:rPr>
          <w:rFonts w:hint="eastAsia"/>
          <w:color w:val="000000" w:themeColor="text1"/>
          <w:sz w:val="24"/>
          <w:szCs w:val="24"/>
        </w:rPr>
        <w:t>，</w:t>
      </w:r>
      <w:r w:rsidR="00096C94" w:rsidRPr="007373B1">
        <w:rPr>
          <w:rFonts w:hint="eastAsia"/>
          <w:color w:val="000000" w:themeColor="text1"/>
          <w:sz w:val="24"/>
          <w:szCs w:val="24"/>
        </w:rPr>
        <w:t>去掉“</w:t>
      </w:r>
      <w:r w:rsidR="00380025" w:rsidRPr="007373B1">
        <w:rPr>
          <w:rFonts w:hint="eastAsia"/>
          <w:color w:val="000000" w:themeColor="text1"/>
          <w:sz w:val="24"/>
          <w:szCs w:val="24"/>
        </w:rPr>
        <w:t>鹅</w:t>
      </w:r>
      <w:r w:rsidR="00096C94" w:rsidRPr="007373B1">
        <w:rPr>
          <w:rFonts w:hint="eastAsia"/>
          <w:color w:val="000000" w:themeColor="text1"/>
          <w:sz w:val="24"/>
          <w:szCs w:val="24"/>
        </w:rPr>
        <w:t>”音节，</w:t>
      </w:r>
      <w:r w:rsidR="00B727F6" w:rsidRPr="007373B1">
        <w:rPr>
          <w:rFonts w:hint="eastAsia"/>
          <w:color w:val="000000" w:themeColor="text1"/>
          <w:sz w:val="24"/>
          <w:szCs w:val="24"/>
        </w:rPr>
        <w:t>妈妈音</w:t>
      </w:r>
      <w:r w:rsidR="00096C94" w:rsidRPr="007373B1">
        <w:rPr>
          <w:rFonts w:hint="eastAsia"/>
          <w:color w:val="000000" w:themeColor="text1"/>
          <w:sz w:val="24"/>
          <w:szCs w:val="24"/>
        </w:rPr>
        <w:t>。</w:t>
      </w:r>
      <w:r w:rsidR="001F2AFC" w:rsidRPr="007373B1">
        <w:rPr>
          <w:rFonts w:hint="eastAsia"/>
          <w:color w:val="000000" w:themeColor="text1"/>
          <w:sz w:val="24"/>
          <w:szCs w:val="24"/>
        </w:rPr>
        <w:t>（</w:t>
      </w:r>
      <w:r w:rsidR="007C40B2" w:rsidRPr="007373B1">
        <w:rPr>
          <w:rFonts w:hint="eastAsia"/>
          <w:color w:val="000000" w:themeColor="text1"/>
          <w:sz w:val="24"/>
          <w:szCs w:val="24"/>
        </w:rPr>
        <w:t>妈</w:t>
      </w:r>
      <w:r w:rsidR="001F2AFC" w:rsidRPr="007373B1">
        <w:rPr>
          <w:rFonts w:hint="eastAsia"/>
          <w:color w:val="000000" w:themeColor="text1"/>
          <w:sz w:val="24"/>
          <w:szCs w:val="24"/>
        </w:rPr>
        <w:t>）</w:t>
      </w:r>
    </w:p>
    <w:p w14:paraId="660C8C70" w14:textId="299D93FF" w:rsidR="00E977F5" w:rsidRPr="007373B1" w:rsidRDefault="006F132E" w:rsidP="006F13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n</w:t>
      </w:r>
      <w:r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="000251F0">
        <w:rPr>
          <w:rFonts w:hint="eastAsia"/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="00B727F6" w:rsidRPr="007373B1">
        <w:rPr>
          <w:color w:val="000000" w:themeColor="text1"/>
          <w:sz w:val="24"/>
          <w:szCs w:val="24"/>
        </w:rPr>
        <w:t>：</w:t>
      </w:r>
      <w:r w:rsidR="00B727F6" w:rsidRPr="007373B1">
        <w:rPr>
          <w:rFonts w:hint="eastAsia"/>
          <w:color w:val="000000" w:themeColor="text1"/>
          <w:sz w:val="24"/>
          <w:szCs w:val="24"/>
        </w:rPr>
        <w:t>中鼻音，</w:t>
      </w:r>
      <w:r w:rsidR="00096C94" w:rsidRPr="007373B1">
        <w:rPr>
          <w:rFonts w:hint="eastAsia"/>
          <w:color w:val="000000" w:themeColor="text1"/>
          <w:sz w:val="24"/>
          <w:szCs w:val="24"/>
        </w:rPr>
        <w:t>嘴唇微微张开一指</w:t>
      </w:r>
      <w:r w:rsidR="00380025" w:rsidRPr="007373B1">
        <w:rPr>
          <w:rFonts w:hint="eastAsia"/>
          <w:color w:val="000000" w:themeColor="text1"/>
          <w:sz w:val="24"/>
          <w:szCs w:val="24"/>
        </w:rPr>
        <w:t>宽，舌尖顶住上排牙齿牙后根，气流</w:t>
      </w:r>
      <w:r w:rsidR="00CA1B39" w:rsidRPr="007373B1">
        <w:rPr>
          <w:rFonts w:hint="eastAsia"/>
          <w:color w:val="000000" w:themeColor="text1"/>
          <w:sz w:val="24"/>
          <w:szCs w:val="24"/>
        </w:rPr>
        <w:t>从鼻子顶出来</w:t>
      </w:r>
      <w:r w:rsidR="00D909A9" w:rsidRPr="007373B1">
        <w:rPr>
          <w:rFonts w:hint="eastAsia"/>
          <w:color w:val="000000" w:themeColor="text1"/>
          <w:sz w:val="24"/>
          <w:szCs w:val="24"/>
        </w:rPr>
        <w:t>，</w:t>
      </w:r>
      <w:r w:rsidR="008072B3" w:rsidRPr="007373B1">
        <w:rPr>
          <w:rFonts w:hint="eastAsia"/>
          <w:color w:val="000000" w:themeColor="text1"/>
          <w:sz w:val="24"/>
          <w:szCs w:val="24"/>
        </w:rPr>
        <w:t>发</w:t>
      </w:r>
      <w:r w:rsidR="00CA0A0B" w:rsidRPr="007373B1">
        <w:rPr>
          <w:rFonts w:hint="eastAsia"/>
          <w:color w:val="000000" w:themeColor="text1"/>
          <w:sz w:val="24"/>
          <w:szCs w:val="24"/>
        </w:rPr>
        <w:t>拼音</w:t>
      </w:r>
      <w:r w:rsidR="00E977F5" w:rsidRPr="007373B1">
        <w:rPr>
          <w:rFonts w:hint="eastAsia"/>
          <w:color w:val="000000" w:themeColor="text1"/>
          <w:sz w:val="24"/>
          <w:szCs w:val="24"/>
        </w:rPr>
        <w:t xml:space="preserve">       </w:t>
      </w:r>
    </w:p>
    <w:p w14:paraId="69A147A7" w14:textId="7B5EF907" w:rsidR="006F132E" w:rsidRPr="007373B1" w:rsidRDefault="00E977F5" w:rsidP="006F13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          </w:t>
      </w:r>
      <w:r w:rsidR="008072B3" w:rsidRPr="007373B1">
        <w:rPr>
          <w:rFonts w:hint="eastAsia"/>
          <w:color w:val="000000" w:themeColor="text1"/>
          <w:sz w:val="24"/>
          <w:szCs w:val="24"/>
        </w:rPr>
        <w:t>“</w:t>
      </w:r>
      <w:r w:rsidR="00CA1B39" w:rsidRPr="007373B1">
        <w:rPr>
          <w:rFonts w:hint="eastAsia"/>
          <w:color w:val="000000" w:themeColor="text1"/>
          <w:sz w:val="24"/>
          <w:szCs w:val="24"/>
        </w:rPr>
        <w:t>n</w:t>
      </w:r>
      <w:r w:rsidR="008072B3" w:rsidRPr="007373B1">
        <w:rPr>
          <w:rFonts w:hint="eastAsia"/>
          <w:color w:val="000000" w:themeColor="text1"/>
          <w:sz w:val="24"/>
          <w:szCs w:val="24"/>
        </w:rPr>
        <w:t>”</w:t>
      </w:r>
      <w:r w:rsidR="00CA0A0B" w:rsidRPr="007373B1">
        <w:rPr>
          <w:rFonts w:hint="eastAsia"/>
          <w:color w:val="000000" w:themeColor="text1"/>
          <w:sz w:val="24"/>
          <w:szCs w:val="24"/>
        </w:rPr>
        <w:t>音，</w:t>
      </w:r>
      <w:r w:rsidR="00CA1B39" w:rsidRPr="007373B1">
        <w:rPr>
          <w:rFonts w:hint="eastAsia"/>
          <w:color w:val="000000" w:themeColor="text1"/>
          <w:sz w:val="24"/>
          <w:szCs w:val="24"/>
        </w:rPr>
        <w:t>去掉“鹅”</w:t>
      </w:r>
      <w:r w:rsidRPr="007373B1">
        <w:rPr>
          <w:rFonts w:hint="eastAsia"/>
          <w:color w:val="000000" w:themeColor="text1"/>
          <w:sz w:val="24"/>
          <w:szCs w:val="24"/>
        </w:rPr>
        <w:t>音，</w:t>
      </w:r>
      <w:r w:rsidR="00B727F6" w:rsidRPr="007373B1">
        <w:rPr>
          <w:color w:val="000000" w:themeColor="text1"/>
          <w:sz w:val="24"/>
          <w:szCs w:val="24"/>
        </w:rPr>
        <w:t>奶奶音</w:t>
      </w:r>
      <w:r w:rsidR="007C40B2" w:rsidRPr="007373B1">
        <w:rPr>
          <w:rFonts w:hint="eastAsia"/>
          <w:color w:val="000000" w:themeColor="text1"/>
          <w:sz w:val="24"/>
          <w:szCs w:val="24"/>
        </w:rPr>
        <w:t>。（奶）</w:t>
      </w:r>
    </w:p>
    <w:p w14:paraId="6E0ED0B0" w14:textId="1D43700F" w:rsidR="00A42555" w:rsidRPr="007373B1" w:rsidRDefault="006F132E" w:rsidP="006F13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ŋ</w:t>
      </w:r>
      <w:r w:rsidR="000251F0">
        <w:rPr>
          <w:rFonts w:hint="eastAsia"/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="00B727F6" w:rsidRPr="007373B1">
        <w:rPr>
          <w:rFonts w:hint="eastAsia"/>
          <w:color w:val="000000" w:themeColor="text1"/>
          <w:sz w:val="24"/>
          <w:szCs w:val="24"/>
        </w:rPr>
        <w:t>：后鼻音，</w:t>
      </w:r>
      <w:r w:rsidR="00E977F5" w:rsidRPr="007373B1">
        <w:rPr>
          <w:rFonts w:hint="eastAsia"/>
          <w:color w:val="000000" w:themeColor="text1"/>
          <w:sz w:val="24"/>
          <w:szCs w:val="24"/>
        </w:rPr>
        <w:t>舌后根顶住上腭</w:t>
      </w:r>
      <w:r w:rsidR="00F52C0E" w:rsidRPr="007373B1">
        <w:rPr>
          <w:rFonts w:hint="eastAsia"/>
          <w:color w:val="000000" w:themeColor="text1"/>
          <w:sz w:val="24"/>
          <w:szCs w:val="24"/>
        </w:rPr>
        <w:t>，</w:t>
      </w:r>
      <w:r w:rsidR="00C55403" w:rsidRPr="007373B1">
        <w:rPr>
          <w:rFonts w:hint="eastAsia"/>
          <w:color w:val="000000" w:themeColor="text1"/>
          <w:sz w:val="24"/>
          <w:szCs w:val="24"/>
        </w:rPr>
        <w:t>发</w:t>
      </w:r>
      <w:r w:rsidR="00CA0A0B" w:rsidRPr="007373B1">
        <w:rPr>
          <w:rFonts w:hint="eastAsia"/>
          <w:color w:val="000000" w:themeColor="text1"/>
          <w:sz w:val="24"/>
          <w:szCs w:val="24"/>
        </w:rPr>
        <w:t>拼音</w:t>
      </w:r>
      <w:r w:rsidR="00C55403" w:rsidRPr="007373B1">
        <w:rPr>
          <w:rFonts w:hint="eastAsia"/>
          <w:color w:val="000000" w:themeColor="text1"/>
          <w:sz w:val="24"/>
          <w:szCs w:val="24"/>
        </w:rPr>
        <w:t>“</w:t>
      </w:r>
      <w:proofErr w:type="spellStart"/>
      <w:r w:rsidR="00CA0A0B" w:rsidRPr="007373B1">
        <w:rPr>
          <w:rFonts w:hint="eastAsia"/>
          <w:color w:val="000000" w:themeColor="text1"/>
          <w:sz w:val="24"/>
          <w:szCs w:val="24"/>
        </w:rPr>
        <w:t>eng</w:t>
      </w:r>
      <w:proofErr w:type="spellEnd"/>
      <w:r w:rsidR="00C55403" w:rsidRPr="007373B1">
        <w:rPr>
          <w:rFonts w:hint="eastAsia"/>
          <w:color w:val="000000" w:themeColor="text1"/>
          <w:sz w:val="24"/>
          <w:szCs w:val="24"/>
        </w:rPr>
        <w:t>”</w:t>
      </w:r>
      <w:r w:rsidR="00CA0A0B" w:rsidRPr="007373B1">
        <w:rPr>
          <w:rFonts w:hint="eastAsia"/>
          <w:color w:val="000000" w:themeColor="text1"/>
          <w:sz w:val="24"/>
          <w:szCs w:val="24"/>
        </w:rPr>
        <w:t>音，</w:t>
      </w:r>
      <w:r w:rsidR="008072B3" w:rsidRPr="007373B1">
        <w:rPr>
          <w:rFonts w:hint="eastAsia"/>
          <w:color w:val="000000" w:themeColor="text1"/>
          <w:sz w:val="24"/>
          <w:szCs w:val="24"/>
        </w:rPr>
        <w:t>撒娇鼻音</w:t>
      </w:r>
      <w:r w:rsidR="00EE3424" w:rsidRPr="007373B1">
        <w:rPr>
          <w:rFonts w:hint="eastAsia"/>
          <w:color w:val="000000" w:themeColor="text1"/>
          <w:sz w:val="24"/>
          <w:szCs w:val="24"/>
        </w:rPr>
        <w:t>。（小孩儿撒娇的“嗯嗯嗯”）</w:t>
      </w:r>
    </w:p>
    <w:p w14:paraId="12C8AA03" w14:textId="77777777" w:rsidR="00F47BE1" w:rsidRPr="007373B1" w:rsidRDefault="00F47BE1" w:rsidP="006F13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5BBC9E39" w14:textId="456125D7" w:rsidR="00A42555" w:rsidRPr="007373B1" w:rsidRDefault="006F132E" w:rsidP="00961488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b/>
          <w:color w:val="000000" w:themeColor="text1"/>
          <w:sz w:val="24"/>
          <w:szCs w:val="24"/>
        </w:rPr>
        <w:t>半元音</w:t>
      </w:r>
      <w:r w:rsidR="00880013" w:rsidRPr="007373B1">
        <w:rPr>
          <w:rFonts w:hint="eastAsia"/>
          <w:b/>
          <w:color w:val="000000" w:themeColor="text1"/>
          <w:sz w:val="24"/>
          <w:szCs w:val="24"/>
        </w:rPr>
        <w:t>：</w:t>
      </w:r>
      <w:r w:rsidR="00615CEC">
        <w:rPr>
          <w:rFonts w:hint="eastAsia"/>
          <w:b/>
          <w:color w:val="000000" w:themeColor="text1"/>
          <w:sz w:val="24"/>
          <w:szCs w:val="24"/>
        </w:rPr>
        <w:t>不元</w:t>
      </w:r>
      <w:r w:rsidR="00D377FC">
        <w:rPr>
          <w:rFonts w:hint="eastAsia"/>
          <w:b/>
          <w:color w:val="000000" w:themeColor="text1"/>
          <w:sz w:val="24"/>
          <w:szCs w:val="24"/>
        </w:rPr>
        <w:t>不辅，不男不女，</w:t>
      </w:r>
      <w:r w:rsidR="00615CEC">
        <w:rPr>
          <w:rFonts w:hint="eastAsia"/>
          <w:b/>
          <w:color w:val="000000" w:themeColor="text1"/>
          <w:sz w:val="24"/>
          <w:szCs w:val="24"/>
        </w:rPr>
        <w:t>有时看做元音，有时看做辅音，</w:t>
      </w:r>
      <w:r w:rsidR="006347CA" w:rsidRPr="007373B1">
        <w:rPr>
          <w:rFonts w:hint="eastAsia"/>
          <w:b/>
          <w:color w:val="000000" w:themeColor="text1"/>
          <w:sz w:val="24"/>
          <w:szCs w:val="24"/>
        </w:rPr>
        <w:t>太监音。</w:t>
      </w:r>
      <w:bookmarkStart w:id="0" w:name="_GoBack"/>
      <w:bookmarkEnd w:id="0"/>
    </w:p>
    <w:p w14:paraId="51FCCE29" w14:textId="7F82DB89" w:rsidR="001E3830" w:rsidRPr="007373B1" w:rsidRDefault="006F132E" w:rsidP="006F13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Pr="007373B1">
        <w:rPr>
          <w:color w:val="000000" w:themeColor="text1"/>
          <w:sz w:val="24"/>
          <w:szCs w:val="24"/>
        </w:rPr>
        <w:t>w</w:t>
      </w:r>
      <w:r w:rsidR="00FC1E23" w:rsidRPr="007373B1">
        <w:rPr>
          <w:rFonts w:hint="eastAsia"/>
          <w:color w:val="000000" w:themeColor="text1"/>
          <w:sz w:val="24"/>
          <w:szCs w:val="24"/>
        </w:rPr>
        <w:t xml:space="preserve"> ]</w:t>
      </w:r>
      <w:r w:rsidR="00FC1E23" w:rsidRPr="007373B1">
        <w:rPr>
          <w:rFonts w:hint="eastAsia"/>
          <w:color w:val="000000" w:themeColor="text1"/>
          <w:sz w:val="24"/>
          <w:szCs w:val="24"/>
        </w:rPr>
        <w:t>：发“我”音。</w:t>
      </w:r>
      <w:r w:rsidR="00CE622B" w:rsidRPr="007373B1">
        <w:rPr>
          <w:rFonts w:hint="eastAsia"/>
          <w:color w:val="000000" w:themeColor="text1"/>
          <w:sz w:val="24"/>
          <w:szCs w:val="24"/>
        </w:rPr>
        <w:t>圆唇突出</w:t>
      </w:r>
      <w:r w:rsidR="00644DE9" w:rsidRPr="007373B1">
        <w:rPr>
          <w:rFonts w:hint="eastAsia"/>
          <w:color w:val="000000" w:themeColor="text1"/>
          <w:sz w:val="24"/>
          <w:szCs w:val="24"/>
        </w:rPr>
        <w:t>还我音。</w:t>
      </w:r>
      <w:r w:rsidR="00BC22D6" w:rsidRPr="007373B1">
        <w:rPr>
          <w:rFonts w:hint="eastAsia"/>
          <w:color w:val="000000" w:themeColor="text1"/>
          <w:sz w:val="24"/>
          <w:szCs w:val="24"/>
        </w:rPr>
        <w:t xml:space="preserve">   </w:t>
      </w:r>
      <w:r w:rsidR="002C33A9" w:rsidRPr="007373B1">
        <w:rPr>
          <w:rFonts w:hint="eastAsia"/>
          <w:color w:val="000000" w:themeColor="text1"/>
          <w:sz w:val="24"/>
          <w:szCs w:val="24"/>
        </w:rPr>
        <w:t>（我爷是半元音）</w:t>
      </w:r>
    </w:p>
    <w:p w14:paraId="412C4E17" w14:textId="59FD79C1" w:rsidR="00A42555" w:rsidRPr="007373B1" w:rsidRDefault="006F132E" w:rsidP="006F13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</w:t>
      </w:r>
      <w:r w:rsidR="001E3830"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Pr="007373B1">
        <w:rPr>
          <w:color w:val="000000" w:themeColor="text1"/>
          <w:sz w:val="24"/>
          <w:szCs w:val="24"/>
        </w:rPr>
        <w:t>j</w:t>
      </w:r>
      <w:r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="001E3830" w:rsidRPr="007373B1">
        <w:rPr>
          <w:rFonts w:hint="eastAsia"/>
          <w:color w:val="000000" w:themeColor="text1"/>
          <w:sz w:val="24"/>
          <w:szCs w:val="24"/>
        </w:rPr>
        <w:t xml:space="preserve"> </w:t>
      </w:r>
      <w:r w:rsidRPr="007373B1">
        <w:rPr>
          <w:rFonts w:hint="eastAsia"/>
          <w:color w:val="000000" w:themeColor="text1"/>
          <w:sz w:val="24"/>
          <w:szCs w:val="24"/>
        </w:rPr>
        <w:t>]</w:t>
      </w:r>
      <w:r w:rsidR="00FC1E23" w:rsidRPr="007373B1">
        <w:rPr>
          <w:rFonts w:hint="eastAsia"/>
          <w:color w:val="000000" w:themeColor="text1"/>
          <w:sz w:val="24"/>
          <w:szCs w:val="24"/>
        </w:rPr>
        <w:t>：</w:t>
      </w:r>
      <w:r w:rsidR="00F03E0D" w:rsidRPr="007373B1">
        <w:rPr>
          <w:rFonts w:hint="eastAsia"/>
          <w:color w:val="000000" w:themeColor="text1"/>
          <w:sz w:val="24"/>
          <w:szCs w:val="24"/>
        </w:rPr>
        <w:t>发“爷”</w:t>
      </w:r>
      <w:r w:rsidR="006347CA" w:rsidRPr="007373B1">
        <w:rPr>
          <w:rFonts w:hint="eastAsia"/>
          <w:color w:val="000000" w:themeColor="text1"/>
          <w:sz w:val="24"/>
          <w:szCs w:val="24"/>
        </w:rPr>
        <w:t>音，爷爷音。例：</w:t>
      </w:r>
      <w:r w:rsidR="006347CA" w:rsidRPr="007373B1">
        <w:rPr>
          <w:rFonts w:hint="eastAsia"/>
          <w:color w:val="000000" w:themeColor="text1"/>
          <w:sz w:val="24"/>
          <w:szCs w:val="24"/>
        </w:rPr>
        <w:t>yes</w:t>
      </w:r>
      <w:r w:rsidR="002C33A9" w:rsidRPr="007373B1">
        <w:rPr>
          <w:rFonts w:hint="eastAsia"/>
          <w:color w:val="000000" w:themeColor="text1"/>
          <w:sz w:val="24"/>
          <w:szCs w:val="24"/>
        </w:rPr>
        <w:t xml:space="preserve">       </w:t>
      </w:r>
      <w:r w:rsidR="002C33A9" w:rsidRPr="007373B1">
        <w:rPr>
          <w:rFonts w:hint="eastAsia"/>
          <w:color w:val="000000" w:themeColor="text1"/>
          <w:sz w:val="24"/>
          <w:szCs w:val="24"/>
        </w:rPr>
        <w:t>（我爷是半元音）</w:t>
      </w:r>
    </w:p>
    <w:p w14:paraId="372EF8D3" w14:textId="77777777" w:rsidR="00F47BE1" w:rsidRPr="007373B1" w:rsidRDefault="00F47BE1" w:rsidP="006F132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40E23587" w14:textId="1F7D1353" w:rsidR="00A42555" w:rsidRPr="007373B1" w:rsidRDefault="001E3830" w:rsidP="00961488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b/>
          <w:color w:val="000000" w:themeColor="text1"/>
          <w:sz w:val="24"/>
          <w:szCs w:val="24"/>
        </w:rPr>
        <w:t>舌边音</w:t>
      </w:r>
    </w:p>
    <w:p w14:paraId="200C9849" w14:textId="1E3AF5FF" w:rsidR="00F47BE1" w:rsidRPr="007373B1" w:rsidRDefault="001E3830" w:rsidP="00F47BE1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 xml:space="preserve">[  </w:t>
      </w:r>
      <w:r w:rsidRPr="007373B1">
        <w:rPr>
          <w:color w:val="000000" w:themeColor="text1"/>
          <w:sz w:val="24"/>
          <w:szCs w:val="24"/>
        </w:rPr>
        <w:t>ǀ</w:t>
      </w:r>
      <w:r w:rsidRPr="007373B1">
        <w:rPr>
          <w:rFonts w:hint="eastAsia"/>
          <w:color w:val="000000" w:themeColor="text1"/>
          <w:sz w:val="24"/>
          <w:szCs w:val="24"/>
        </w:rPr>
        <w:t xml:space="preserve">  ]</w:t>
      </w:r>
      <w:r w:rsidR="006D159F" w:rsidRPr="007373B1">
        <w:rPr>
          <w:rFonts w:hint="eastAsia"/>
          <w:color w:val="000000" w:themeColor="text1"/>
          <w:sz w:val="24"/>
          <w:szCs w:val="24"/>
        </w:rPr>
        <w:t>：</w:t>
      </w:r>
      <w:r w:rsidR="00230DFA" w:rsidRPr="007373B1">
        <w:rPr>
          <w:rFonts w:hint="eastAsia"/>
          <w:color w:val="000000" w:themeColor="text1"/>
          <w:sz w:val="24"/>
          <w:szCs w:val="24"/>
        </w:rPr>
        <w:t>发“乐”</w:t>
      </w:r>
      <w:r w:rsidR="00277638" w:rsidRPr="007373B1">
        <w:rPr>
          <w:rFonts w:hint="eastAsia"/>
          <w:color w:val="000000" w:themeColor="text1"/>
          <w:sz w:val="24"/>
          <w:szCs w:val="24"/>
        </w:rPr>
        <w:t>音，去掉“鹅”</w:t>
      </w:r>
      <w:r w:rsidR="003000A5" w:rsidRPr="007373B1">
        <w:rPr>
          <w:rFonts w:hint="eastAsia"/>
          <w:color w:val="000000" w:themeColor="text1"/>
          <w:sz w:val="24"/>
          <w:szCs w:val="24"/>
        </w:rPr>
        <w:t>音节。</w:t>
      </w:r>
      <w:r w:rsidR="00432475" w:rsidRPr="007373B1">
        <w:rPr>
          <w:rFonts w:hint="eastAsia"/>
          <w:color w:val="000000" w:themeColor="text1"/>
          <w:sz w:val="24"/>
          <w:szCs w:val="24"/>
        </w:rPr>
        <w:t>和奶奶音相似，</w:t>
      </w:r>
      <w:r w:rsidR="002C33A9" w:rsidRPr="007373B1">
        <w:rPr>
          <w:rFonts w:hint="eastAsia"/>
          <w:color w:val="000000" w:themeColor="text1"/>
          <w:sz w:val="24"/>
          <w:szCs w:val="24"/>
        </w:rPr>
        <w:t>舌头顶住上排牙齿</w:t>
      </w:r>
      <w:r w:rsidR="00AE3C12" w:rsidRPr="007373B1">
        <w:rPr>
          <w:rFonts w:hint="eastAsia"/>
          <w:color w:val="000000" w:themeColor="text1"/>
          <w:sz w:val="24"/>
          <w:szCs w:val="24"/>
        </w:rPr>
        <w:t>，牙后根的地方，</w:t>
      </w:r>
      <w:r w:rsidR="00432475" w:rsidRPr="007373B1">
        <w:rPr>
          <w:rFonts w:hint="eastAsia"/>
          <w:color w:val="000000" w:themeColor="text1"/>
          <w:sz w:val="24"/>
          <w:szCs w:val="24"/>
        </w:rPr>
        <w:t>气流从舌头两边发出</w:t>
      </w:r>
      <w:r w:rsidR="00230DFA" w:rsidRPr="007373B1">
        <w:rPr>
          <w:rFonts w:hint="eastAsia"/>
          <w:color w:val="000000" w:themeColor="text1"/>
          <w:sz w:val="24"/>
          <w:szCs w:val="24"/>
        </w:rPr>
        <w:t>。</w:t>
      </w:r>
    </w:p>
    <w:p w14:paraId="4C5F6055" w14:textId="77777777" w:rsidR="007C4F31" w:rsidRPr="007373B1" w:rsidRDefault="007C4F31" w:rsidP="00F47BE1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</w:p>
    <w:p w14:paraId="797ABFB0" w14:textId="7064082D" w:rsidR="00961488" w:rsidRPr="007373B1" w:rsidRDefault="00AE3C12" w:rsidP="00961488">
      <w:pPr>
        <w:pStyle w:val="a"/>
        <w:rPr>
          <w:color w:val="000000" w:themeColor="text1"/>
          <w:sz w:val="24"/>
          <w:szCs w:val="24"/>
        </w:rPr>
      </w:pPr>
      <w:r w:rsidRPr="007373B1">
        <w:rPr>
          <w:rFonts w:hint="eastAsia"/>
          <w:b/>
          <w:color w:val="000000" w:themeColor="text1"/>
          <w:sz w:val="24"/>
          <w:szCs w:val="24"/>
        </w:rPr>
        <w:t>单词拼读的前提</w:t>
      </w:r>
    </w:p>
    <w:p w14:paraId="60888505" w14:textId="1803A19F" w:rsidR="00AE3C12" w:rsidRPr="007373B1" w:rsidRDefault="00E241F1" w:rsidP="00E241F1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记住所有音标</w:t>
      </w:r>
    </w:p>
    <w:p w14:paraId="6226608F" w14:textId="2BF6B4AE" w:rsidR="00961488" w:rsidRPr="007373B1" w:rsidRDefault="00E241F1" w:rsidP="00E241F1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7373B1">
        <w:rPr>
          <w:rFonts w:hint="eastAsia"/>
          <w:color w:val="000000" w:themeColor="text1"/>
          <w:sz w:val="24"/>
          <w:szCs w:val="24"/>
        </w:rPr>
        <w:t>能分辨出元音和辅音</w:t>
      </w:r>
    </w:p>
    <w:sectPr w:rsidR="00961488" w:rsidRPr="007373B1" w:rsidSect="007C4F31">
      <w:footerReference w:type="default" r:id="rId7"/>
      <w:pgSz w:w="11907" w:h="16839"/>
      <w:pgMar w:top="720" w:right="720" w:bottom="720" w:left="720" w:header="720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814CD5" w14:textId="77777777" w:rsidR="00E575F2" w:rsidRDefault="00E575F2">
      <w:r>
        <w:separator/>
      </w:r>
    </w:p>
    <w:p w14:paraId="6A6D6676" w14:textId="77777777" w:rsidR="00E575F2" w:rsidRDefault="00E575F2"/>
  </w:endnote>
  <w:endnote w:type="continuationSeparator" w:id="0">
    <w:p w14:paraId="6E852E30" w14:textId="77777777" w:rsidR="00E575F2" w:rsidRDefault="00E575F2">
      <w:r>
        <w:continuationSeparator/>
      </w:r>
    </w:p>
    <w:p w14:paraId="0649CFE5" w14:textId="77777777" w:rsidR="00E575F2" w:rsidRDefault="00E575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734699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77F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0834A0" w14:textId="77777777" w:rsidR="00E575F2" w:rsidRDefault="00E575F2">
      <w:r>
        <w:separator/>
      </w:r>
    </w:p>
    <w:p w14:paraId="23D7949A" w14:textId="77777777" w:rsidR="00E575F2" w:rsidRDefault="00E575F2"/>
  </w:footnote>
  <w:footnote w:type="continuationSeparator" w:id="0">
    <w:p w14:paraId="7F7B1C69" w14:textId="77777777" w:rsidR="00E575F2" w:rsidRDefault="00E575F2">
      <w:r>
        <w:continuationSeparator/>
      </w:r>
    </w:p>
    <w:p w14:paraId="30FDEBB8" w14:textId="77777777" w:rsidR="00E575F2" w:rsidRDefault="00E575F2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B963355"/>
    <w:multiLevelType w:val="hybridMultilevel"/>
    <w:tmpl w:val="02224112"/>
    <w:lvl w:ilvl="0" w:tplc="8168F120">
      <w:start w:val="1"/>
      <w:numFmt w:val="decimalEnclosedCircle"/>
      <w:lvlText w:val="%1"/>
      <w:lvlJc w:val="left"/>
      <w:pPr>
        <w:ind w:left="792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3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6E6DD3"/>
    <w:multiLevelType w:val="hybridMultilevel"/>
    <w:tmpl w:val="99F49904"/>
    <w:lvl w:ilvl="0" w:tplc="B9B631DE">
      <w:start w:val="1"/>
      <w:numFmt w:val="decimalEnclosedCircle"/>
      <w:lvlText w:val="%1"/>
      <w:lvlJc w:val="left"/>
      <w:pPr>
        <w:ind w:left="792" w:hanging="360"/>
      </w:pPr>
      <w:rPr>
        <w:rFonts w:hint="eastAsia"/>
        <w:b/>
        <w:color w:val="37030F" w:themeColor="text2"/>
      </w:rPr>
    </w:lvl>
    <w:lvl w:ilvl="1" w:tplc="04090019" w:tentative="1">
      <w:start w:val="1"/>
      <w:numFmt w:val="lowerLetter"/>
      <w:lvlText w:val="%2)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lowerLetter"/>
      <w:lvlText w:val="%5)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lowerLetter"/>
      <w:lvlText w:val="%8)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5">
    <w:nsid w:val="3F5F5DD5"/>
    <w:multiLevelType w:val="hybridMultilevel"/>
    <w:tmpl w:val="4B822162"/>
    <w:lvl w:ilvl="0" w:tplc="771285FA">
      <w:start w:val="1"/>
      <w:numFmt w:val="decimalEnclosedCircle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lowerLetter"/>
      <w:lvlText w:val="%5)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lowerLetter"/>
      <w:lvlText w:val="%8)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6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5243F2"/>
    <w:multiLevelType w:val="hybridMultilevel"/>
    <w:tmpl w:val="8DC8BD24"/>
    <w:lvl w:ilvl="0" w:tplc="CB40F42A">
      <w:start w:val="1"/>
      <w:numFmt w:val="decimalEnclosedCircle"/>
      <w:lvlText w:val="%1"/>
      <w:lvlJc w:val="left"/>
      <w:pPr>
        <w:ind w:left="800" w:hanging="360"/>
      </w:pPr>
      <w:rPr>
        <w:rFonts w:hint="eastAsia"/>
        <w:b/>
        <w:color w:val="37030F" w:themeColor="text2"/>
      </w:rPr>
    </w:lvl>
    <w:lvl w:ilvl="1" w:tplc="04090019" w:tentative="1">
      <w:start w:val="1"/>
      <w:numFmt w:val="lowerLetter"/>
      <w:lvlText w:val="%2)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lowerLetter"/>
      <w:lvlText w:val="%5)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lowerLetter"/>
      <w:lvlText w:val="%8)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/>
  <w:attachedTemplate r:id="rId1"/>
  <w:defaultTabStop w:val="720"/>
  <w:drawingGridHorizontalSpacing w:val="150"/>
  <w:drawingGridVerticalSpacing w:val="204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869"/>
    <w:rsid w:val="000251F0"/>
    <w:rsid w:val="00032AC4"/>
    <w:rsid w:val="00096C94"/>
    <w:rsid w:val="000D52A0"/>
    <w:rsid w:val="00100CF5"/>
    <w:rsid w:val="00146D6E"/>
    <w:rsid w:val="00154D87"/>
    <w:rsid w:val="00167EE7"/>
    <w:rsid w:val="001B585B"/>
    <w:rsid w:val="001C009A"/>
    <w:rsid w:val="001E3830"/>
    <w:rsid w:val="001F2AFC"/>
    <w:rsid w:val="002266DE"/>
    <w:rsid w:val="00227577"/>
    <w:rsid w:val="00230DFA"/>
    <w:rsid w:val="0023291D"/>
    <w:rsid w:val="002363C8"/>
    <w:rsid w:val="00252613"/>
    <w:rsid w:val="00277638"/>
    <w:rsid w:val="002829E1"/>
    <w:rsid w:val="002917C2"/>
    <w:rsid w:val="002C33A9"/>
    <w:rsid w:val="003000A5"/>
    <w:rsid w:val="003125A7"/>
    <w:rsid w:val="00375564"/>
    <w:rsid w:val="00380025"/>
    <w:rsid w:val="003833C2"/>
    <w:rsid w:val="003C3B78"/>
    <w:rsid w:val="003F5C64"/>
    <w:rsid w:val="004010EA"/>
    <w:rsid w:val="0040577D"/>
    <w:rsid w:val="00431BD3"/>
    <w:rsid w:val="00432475"/>
    <w:rsid w:val="00436BC4"/>
    <w:rsid w:val="004628E9"/>
    <w:rsid w:val="00463D20"/>
    <w:rsid w:val="00473384"/>
    <w:rsid w:val="00486132"/>
    <w:rsid w:val="00495C28"/>
    <w:rsid w:val="004A290E"/>
    <w:rsid w:val="004B7F33"/>
    <w:rsid w:val="00503869"/>
    <w:rsid w:val="00527EF9"/>
    <w:rsid w:val="00533586"/>
    <w:rsid w:val="0054791F"/>
    <w:rsid w:val="00547C66"/>
    <w:rsid w:val="0057702D"/>
    <w:rsid w:val="00615CEC"/>
    <w:rsid w:val="006347CA"/>
    <w:rsid w:val="00643D50"/>
    <w:rsid w:val="00644DE9"/>
    <w:rsid w:val="00663B4A"/>
    <w:rsid w:val="00684BE8"/>
    <w:rsid w:val="006A061D"/>
    <w:rsid w:val="006A6AB2"/>
    <w:rsid w:val="006B6DAA"/>
    <w:rsid w:val="006D159F"/>
    <w:rsid w:val="006F132E"/>
    <w:rsid w:val="0073070E"/>
    <w:rsid w:val="00735872"/>
    <w:rsid w:val="007373B1"/>
    <w:rsid w:val="007411BE"/>
    <w:rsid w:val="00743F26"/>
    <w:rsid w:val="00756C33"/>
    <w:rsid w:val="00792BAD"/>
    <w:rsid w:val="007B49AF"/>
    <w:rsid w:val="007C40B2"/>
    <w:rsid w:val="007C4F31"/>
    <w:rsid w:val="007D7925"/>
    <w:rsid w:val="008072B3"/>
    <w:rsid w:val="00843364"/>
    <w:rsid w:val="008509F7"/>
    <w:rsid w:val="00860699"/>
    <w:rsid w:val="00861D2D"/>
    <w:rsid w:val="00862BDF"/>
    <w:rsid w:val="00865AD3"/>
    <w:rsid w:val="0087459C"/>
    <w:rsid w:val="00880013"/>
    <w:rsid w:val="008A014F"/>
    <w:rsid w:val="008A3AC0"/>
    <w:rsid w:val="008D1AE6"/>
    <w:rsid w:val="008E469A"/>
    <w:rsid w:val="00911FE5"/>
    <w:rsid w:val="009150D5"/>
    <w:rsid w:val="00933FE1"/>
    <w:rsid w:val="00961488"/>
    <w:rsid w:val="00980742"/>
    <w:rsid w:val="009A6556"/>
    <w:rsid w:val="00A34BE5"/>
    <w:rsid w:val="00A42555"/>
    <w:rsid w:val="00AA744F"/>
    <w:rsid w:val="00AB546A"/>
    <w:rsid w:val="00AC28C7"/>
    <w:rsid w:val="00AC6006"/>
    <w:rsid w:val="00AE3C12"/>
    <w:rsid w:val="00AE547F"/>
    <w:rsid w:val="00AF1A28"/>
    <w:rsid w:val="00B410BC"/>
    <w:rsid w:val="00B727F6"/>
    <w:rsid w:val="00B92077"/>
    <w:rsid w:val="00B97F81"/>
    <w:rsid w:val="00BA1D8C"/>
    <w:rsid w:val="00BC22D6"/>
    <w:rsid w:val="00BD68B7"/>
    <w:rsid w:val="00C35F1A"/>
    <w:rsid w:val="00C55403"/>
    <w:rsid w:val="00C83FC4"/>
    <w:rsid w:val="00C87867"/>
    <w:rsid w:val="00C91A47"/>
    <w:rsid w:val="00C930E6"/>
    <w:rsid w:val="00C9613D"/>
    <w:rsid w:val="00CA0A0B"/>
    <w:rsid w:val="00CA1B39"/>
    <w:rsid w:val="00CC0F89"/>
    <w:rsid w:val="00CE622B"/>
    <w:rsid w:val="00CF6F56"/>
    <w:rsid w:val="00D165AD"/>
    <w:rsid w:val="00D377FC"/>
    <w:rsid w:val="00D64367"/>
    <w:rsid w:val="00D64667"/>
    <w:rsid w:val="00D90609"/>
    <w:rsid w:val="00D909A9"/>
    <w:rsid w:val="00DC6939"/>
    <w:rsid w:val="00DE3174"/>
    <w:rsid w:val="00E241F1"/>
    <w:rsid w:val="00E411D1"/>
    <w:rsid w:val="00E575F2"/>
    <w:rsid w:val="00E63904"/>
    <w:rsid w:val="00E83674"/>
    <w:rsid w:val="00E977F5"/>
    <w:rsid w:val="00EE3424"/>
    <w:rsid w:val="00EE34E7"/>
    <w:rsid w:val="00F03E0D"/>
    <w:rsid w:val="00F06B68"/>
    <w:rsid w:val="00F30803"/>
    <w:rsid w:val="00F4557D"/>
    <w:rsid w:val="00F47BE1"/>
    <w:rsid w:val="00F52C0E"/>
    <w:rsid w:val="00F764D0"/>
    <w:rsid w:val="00F91727"/>
    <w:rsid w:val="00FA1F08"/>
    <w:rsid w:val="00FB3816"/>
    <w:rsid w:val="00FC1E23"/>
    <w:rsid w:val="00FF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B3A2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字符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b">
    <w:name w:val="Hyperlink"/>
    <w:basedOn w:val="a2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var/mobile/Containers/Data/Application/7E42F7D7-8C70-4BEF-BEE9-B0ED8780C2D6/Library/Application%20Support/Microsoft/AppData/Office/15.0/DTS/zh-Hans%7bCB022F96-2EFA-024B-8201-34459FB4795D%7d/%7bBF11E8B7-DCEF-C649-BE21-C463FAC5497F%7dtf16392134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{BF11E8B7-DCEF-C649-BE21-C463FAC5497F}tf16392134.dotx</Template>
  <TotalTime>119</TotalTime>
  <Pages>2</Pages>
  <Words>246</Words>
  <Characters>1406</Characters>
  <Application>Microsoft Macintosh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fenglinyaya@qq.com</dc:creator>
  <cp:keywords/>
  <dc:description/>
  <cp:lastModifiedBy>fenglinyaya@qq.com</cp:lastModifiedBy>
  <cp:revision>131</cp:revision>
  <dcterms:created xsi:type="dcterms:W3CDTF">2016-10-17T19:46:00Z</dcterms:created>
  <dcterms:modified xsi:type="dcterms:W3CDTF">2016-10-20T22:03:00Z</dcterms:modified>
</cp:coreProperties>
</file>